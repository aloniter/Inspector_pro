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9245" w14:textId="77777777" w:rsidR="0042384F" w:rsidRPr="00FA3CA8" w:rsidRDefault="0042384F" w:rsidP="00FA3CA8"/>
    <w:sectPr w:rsidR="0042384F" w:rsidRPr="00FA3CA8" w:rsidSect="002B0BF7">
      <w:headerReference w:type="default" r:id="rId8"/>
      <w:footerReference w:type="default" r:id="rId9"/>
      <w:pgSz w:w="11906" w:h="16838"/>
      <w:pgMar w:top="2041" w:right="1797" w:bottom="1440" w:left="1797" w:header="170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7DC8" w14:textId="77777777" w:rsidR="001D31B5" w:rsidRDefault="001D31B5">
      <w:r>
        <w:separator/>
      </w:r>
    </w:p>
  </w:endnote>
  <w:endnote w:type="continuationSeparator" w:id="0">
    <w:p w14:paraId="4AD449BB" w14:textId="77777777" w:rsidR="001D31B5" w:rsidRDefault="001D3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5261" w14:textId="5BC57D14" w:rsidR="001F59FA" w:rsidRPr="00FA3CA8" w:rsidRDefault="0042384F" w:rsidP="001F59FA">
    <w:pPr>
      <w:pBdr>
        <w:top w:val="single" w:sz="4" w:space="1" w:color="auto"/>
      </w:pBdr>
      <w:tabs>
        <w:tab w:val="center" w:pos="4819"/>
        <w:tab w:val="right" w:pos="9071"/>
      </w:tabs>
      <w:jc w:val="center"/>
      <w:rPr>
        <w:color w:val="002060"/>
        <w:rtl/>
        <w:lang w:eastAsia="he-IL"/>
      </w:rPr>
    </w:pPr>
    <w:r>
      <w:rPr>
        <w:rFonts w:hint="cs"/>
        <w:color w:val="002060"/>
        <w:rtl/>
        <w:lang w:eastAsia="he-IL"/>
      </w:rPr>
      <w:t>כ</w:t>
    </w:r>
    <w:r w:rsidR="001F59FA" w:rsidRPr="00FA3CA8">
      <w:rPr>
        <w:rFonts w:hint="cs"/>
        <w:color w:val="002060"/>
        <w:rtl/>
        <w:lang w:eastAsia="he-IL"/>
      </w:rPr>
      <w:t>פר ויתקין, ת</w:t>
    </w:r>
    <w:r w:rsidR="001F59FA" w:rsidRPr="00FA3CA8">
      <w:rPr>
        <w:color w:val="002060"/>
        <w:rtl/>
        <w:lang w:eastAsia="he-IL"/>
      </w:rPr>
      <w:t>"</w:t>
    </w:r>
    <w:r w:rsidR="001F59FA" w:rsidRPr="00FA3CA8">
      <w:rPr>
        <w:rFonts w:hint="cs"/>
        <w:color w:val="002060"/>
        <w:rtl/>
        <w:lang w:eastAsia="he-IL"/>
      </w:rPr>
      <w:t>ד 635</w:t>
    </w:r>
    <w:r w:rsidR="001F59FA" w:rsidRPr="00FA3CA8">
      <w:rPr>
        <w:color w:val="002060"/>
        <w:rtl/>
        <w:lang w:eastAsia="he-IL"/>
      </w:rPr>
      <w:t xml:space="preserve"> מיקוד</w:t>
    </w:r>
    <w:r w:rsidR="001F59FA" w:rsidRPr="00FA3CA8">
      <w:rPr>
        <w:rFonts w:hint="cs"/>
        <w:color w:val="002060"/>
        <w:rtl/>
        <w:lang w:eastAsia="he-IL"/>
      </w:rPr>
      <w:t xml:space="preserve"> 40200 </w:t>
    </w:r>
  </w:p>
  <w:p w14:paraId="5F921373" w14:textId="40CDBE52" w:rsidR="001F59FA" w:rsidRPr="00FA3CA8" w:rsidRDefault="002C0B51" w:rsidP="001F59FA">
    <w:pPr>
      <w:pBdr>
        <w:top w:val="single" w:sz="4" w:space="1" w:color="auto"/>
      </w:pBdr>
      <w:tabs>
        <w:tab w:val="center" w:pos="4153"/>
        <w:tab w:val="right" w:pos="8306"/>
      </w:tabs>
      <w:jc w:val="center"/>
      <w:rPr>
        <w:color w:val="002060"/>
        <w:rtl/>
        <w:lang w:eastAsia="he-IL"/>
      </w:rPr>
    </w:pPr>
    <w:r>
      <w:rPr>
        <w:rFonts w:hint="cs"/>
        <w:color w:val="002060"/>
        <w:rtl/>
        <w:lang w:eastAsia="he-IL"/>
      </w:rPr>
      <w:t xml:space="preserve">אבישי 054-6222577 מייל iter@iter.co.il</w:t>
    </w:r>
  </w:p>
  <w:p w14:paraId="5A2749D3" w14:textId="31F2D516" w:rsidR="00DD4694" w:rsidRPr="00FA3CA8" w:rsidRDefault="000F697F" w:rsidP="000F697F">
    <w:pPr>
      <w:pBdr>
        <w:top w:val="single" w:sz="4" w:space="1" w:color="auto"/>
      </w:pBdr>
      <w:tabs>
        <w:tab w:val="center" w:pos="4153"/>
        <w:tab w:val="right" w:pos="8306"/>
      </w:tabs>
      <w:rPr>
        <w:color w:val="002060"/>
        <w:rtl/>
        <w:lang w:eastAsia="he-IL"/>
      </w:rPr>
    </w:pPr>
    <w:r>
      <w:rPr>
        <w:rFonts w:hint="cs"/>
        <w:color w:val="002060"/>
        <w:rtl/>
        <w:lang w:eastAsia="he-IL"/>
      </w:rPr>
      <w:t xml:space="preserve">                              </w:t>
    </w:r>
    <w:r w:rsidR="00FA3CA8">
      <w:rPr>
        <w:rFonts w:hint="cs"/>
        <w:color w:val="002060"/>
        <w:rtl/>
        <w:lang w:eastAsia="he-IL"/>
      </w:rPr>
      <w:t xml:space="preserve">      </w:t>
    </w:r>
    <w:r w:rsidR="00A9360D">
      <w:rPr>
        <w:rFonts w:hint="cs"/>
        <w:color w:val="002060"/>
        <w:rtl/>
        <w:lang w:eastAsia="he-IL"/>
      </w:rPr>
      <w:t xml:space="preserve">    </w:t>
    </w:r>
    <w:r w:rsidR="00FA3CA8">
      <w:rPr>
        <w:rFonts w:hint="cs"/>
        <w:color w:val="002060"/>
        <w:rtl/>
        <w:lang w:eastAsia="he-IL"/>
      </w:rPr>
      <w:t xml:space="preserve"> </w:t>
    </w:r>
    <w:r w:rsidR="00DD4694" w:rsidRPr="00FA3CA8">
      <w:rPr>
        <w:rFonts w:hint="cs"/>
        <w:color w:val="002060"/>
        <w:rtl/>
        <w:lang w:eastAsia="he-IL"/>
      </w:rPr>
      <w:t>דפנה</w:t>
    </w:r>
    <w:r w:rsidR="00A057DB">
      <w:rPr>
        <w:rFonts w:hint="cs"/>
        <w:color w:val="002060"/>
        <w:rtl/>
        <w:lang w:eastAsia="he-IL"/>
      </w:rPr>
      <w:t xml:space="preserve"> </w:t>
    </w:r>
    <w:r w:rsidR="002F4C82" w:rsidRPr="00FA3CA8">
      <w:rPr>
        <w:rFonts w:hint="cs"/>
        <w:color w:val="002060"/>
        <w:rtl/>
        <w:lang w:eastAsia="he-IL"/>
      </w:rPr>
      <w:t xml:space="preserve"> </w:t>
    </w:r>
    <w:r w:rsidR="008F31DE" w:rsidRPr="00FA3CA8">
      <w:rPr>
        <w:rFonts w:hint="cs"/>
        <w:color w:val="002060"/>
        <w:rtl/>
        <w:lang w:eastAsia="he-IL"/>
      </w:rPr>
      <w:t xml:space="preserve"> </w:t>
    </w:r>
    <w:r w:rsidR="002F4C82" w:rsidRPr="00FA3CA8">
      <w:rPr>
        <w:rFonts w:hint="cs"/>
        <w:color w:val="002060"/>
        <w:rtl/>
        <w:lang w:eastAsia="he-IL"/>
      </w:rPr>
      <w:t>054-6222575</w:t>
    </w:r>
    <w:r w:rsidR="008F31DE" w:rsidRPr="00FA3CA8">
      <w:rPr>
        <w:rFonts w:hint="cs"/>
        <w:color w:val="002060"/>
        <w:rtl/>
        <w:lang w:eastAsia="he-IL"/>
      </w:rPr>
      <w:t xml:space="preserve"> משרד     09-8665885  </w:t>
    </w:r>
  </w:p>
  <w:p w14:paraId="351FC5D8" w14:textId="77777777" w:rsidR="00D627BF" w:rsidRPr="001F59FA" w:rsidRDefault="00D627BF" w:rsidP="001F59FA">
    <w:pPr>
      <w:pBdr>
        <w:top w:val="single" w:sz="4" w:space="1" w:color="auto"/>
      </w:pBdr>
      <w:tabs>
        <w:tab w:val="center" w:pos="4153"/>
        <w:tab w:val="right" w:pos="8306"/>
      </w:tabs>
      <w:jc w:val="center"/>
      <w:rPr>
        <w:color w:val="002060"/>
        <w:sz w:val="28"/>
        <w:szCs w:val="28"/>
        <w:lang w:eastAsia="he-IL"/>
      </w:rPr>
    </w:pPr>
  </w:p>
  <w:p w14:paraId="0201162C" w14:textId="77777777" w:rsidR="0060041F" w:rsidRPr="001F59FA" w:rsidRDefault="0060041F" w:rsidP="000E7BBF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A9898" w14:textId="77777777" w:rsidR="001D31B5" w:rsidRDefault="001D31B5">
      <w:r>
        <w:separator/>
      </w:r>
    </w:p>
  </w:footnote>
  <w:footnote w:type="continuationSeparator" w:id="0">
    <w:p w14:paraId="446870EE" w14:textId="77777777" w:rsidR="001D31B5" w:rsidRDefault="001D3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BF43" w14:textId="5A39B1C4" w:rsidR="0060041F" w:rsidRPr="001F59FA" w:rsidRDefault="001D31B5" w:rsidP="002C61E8">
    <w:pPr>
      <w:pStyle w:val="a3"/>
      <w:jc w:val="right"/>
      <w:rPr>
        <w:rtl/>
      </w:rPr>
    </w:pPr>
    <w:r>
      <w:rPr>
        <w:noProof/>
        <w:lang w:val="he-IL"/>
      </w:rPr>
      <w:pict w14:anchorId="4B137E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alt="" style="width:119.25pt;height:119.25pt;visibility:visible;mso-wrap-style:square;mso-width-percent:0;mso-height-percent:0;mso-width-percent:0;mso-height-percent:0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EB9"/>
    <w:multiLevelType w:val="multilevel"/>
    <w:tmpl w:val="57E457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u w:val="single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u w:val="single"/>
      </w:rPr>
    </w:lvl>
  </w:abstractNum>
  <w:abstractNum w:abstractNumId="1" w15:restartNumberingAfterBreak="0">
    <w:nsid w:val="0905279F"/>
    <w:multiLevelType w:val="multilevel"/>
    <w:tmpl w:val="C4C67272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3" w:hanging="3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2506AD"/>
    <w:multiLevelType w:val="multilevel"/>
    <w:tmpl w:val="669AB7B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5B86197"/>
    <w:multiLevelType w:val="multilevel"/>
    <w:tmpl w:val="4F6EC4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6CE107B"/>
    <w:multiLevelType w:val="hybridMultilevel"/>
    <w:tmpl w:val="CE96EF54"/>
    <w:lvl w:ilvl="0" w:tplc="6556112A">
      <w:start w:val="1"/>
      <w:numFmt w:val="hebrew1"/>
      <w:lvlText w:val="%1."/>
      <w:lvlJc w:val="left"/>
      <w:pPr>
        <w:ind w:left="7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3" w:hanging="360"/>
      </w:pPr>
    </w:lvl>
    <w:lvl w:ilvl="2" w:tplc="0409001B" w:tentative="1">
      <w:start w:val="1"/>
      <w:numFmt w:val="lowerRoman"/>
      <w:lvlText w:val="%3."/>
      <w:lvlJc w:val="right"/>
      <w:pPr>
        <w:ind w:left="2173" w:hanging="180"/>
      </w:pPr>
    </w:lvl>
    <w:lvl w:ilvl="3" w:tplc="0409000F" w:tentative="1">
      <w:start w:val="1"/>
      <w:numFmt w:val="decimal"/>
      <w:lvlText w:val="%4."/>
      <w:lvlJc w:val="left"/>
      <w:pPr>
        <w:ind w:left="2893" w:hanging="360"/>
      </w:pPr>
    </w:lvl>
    <w:lvl w:ilvl="4" w:tplc="04090019" w:tentative="1">
      <w:start w:val="1"/>
      <w:numFmt w:val="lowerLetter"/>
      <w:lvlText w:val="%5."/>
      <w:lvlJc w:val="left"/>
      <w:pPr>
        <w:ind w:left="3613" w:hanging="360"/>
      </w:pPr>
    </w:lvl>
    <w:lvl w:ilvl="5" w:tplc="0409001B" w:tentative="1">
      <w:start w:val="1"/>
      <w:numFmt w:val="lowerRoman"/>
      <w:lvlText w:val="%6."/>
      <w:lvlJc w:val="right"/>
      <w:pPr>
        <w:ind w:left="4333" w:hanging="180"/>
      </w:pPr>
    </w:lvl>
    <w:lvl w:ilvl="6" w:tplc="0409000F" w:tentative="1">
      <w:start w:val="1"/>
      <w:numFmt w:val="decimal"/>
      <w:lvlText w:val="%7."/>
      <w:lvlJc w:val="left"/>
      <w:pPr>
        <w:ind w:left="5053" w:hanging="360"/>
      </w:pPr>
    </w:lvl>
    <w:lvl w:ilvl="7" w:tplc="04090019" w:tentative="1">
      <w:start w:val="1"/>
      <w:numFmt w:val="lowerLetter"/>
      <w:lvlText w:val="%8."/>
      <w:lvlJc w:val="left"/>
      <w:pPr>
        <w:ind w:left="5773" w:hanging="360"/>
      </w:pPr>
    </w:lvl>
    <w:lvl w:ilvl="8" w:tplc="0409001B" w:tentative="1">
      <w:start w:val="1"/>
      <w:numFmt w:val="lowerRoman"/>
      <w:lvlText w:val="%9."/>
      <w:lvlJc w:val="right"/>
      <w:pPr>
        <w:ind w:left="6493" w:hanging="180"/>
      </w:pPr>
    </w:lvl>
  </w:abstractNum>
  <w:abstractNum w:abstractNumId="5" w15:restartNumberingAfterBreak="0">
    <w:nsid w:val="1A31778B"/>
    <w:multiLevelType w:val="multilevel"/>
    <w:tmpl w:val="AD52D6D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u w:val="single"/>
      </w:rPr>
    </w:lvl>
    <w:lvl w:ilvl="1">
      <w:start w:val="12"/>
      <w:numFmt w:val="decimal"/>
      <w:lvlText w:val="%1.%2"/>
      <w:lvlJc w:val="left"/>
      <w:pPr>
        <w:ind w:left="540" w:hanging="540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6" w15:restartNumberingAfterBreak="0">
    <w:nsid w:val="2CCC4C80"/>
    <w:multiLevelType w:val="hybridMultilevel"/>
    <w:tmpl w:val="170CA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44545"/>
    <w:multiLevelType w:val="multilevel"/>
    <w:tmpl w:val="255CC7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6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40" w:hanging="1800"/>
      </w:pPr>
      <w:rPr>
        <w:rFonts w:hint="default"/>
      </w:rPr>
    </w:lvl>
  </w:abstractNum>
  <w:abstractNum w:abstractNumId="8" w15:restartNumberingAfterBreak="0">
    <w:nsid w:val="3A7D06B8"/>
    <w:multiLevelType w:val="multilevel"/>
    <w:tmpl w:val="F6DE4C8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FAF57A1"/>
    <w:multiLevelType w:val="multilevel"/>
    <w:tmpl w:val="5E9CEC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u w:val="single"/>
      </w:rPr>
    </w:lvl>
    <w:lvl w:ilvl="1">
      <w:start w:val="15"/>
      <w:numFmt w:val="decimal"/>
      <w:lvlText w:val="%1.%2"/>
      <w:lvlJc w:val="left"/>
      <w:pPr>
        <w:ind w:left="375" w:hanging="37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0" w15:restartNumberingAfterBreak="0">
    <w:nsid w:val="4CFA64C2"/>
    <w:multiLevelType w:val="multilevel"/>
    <w:tmpl w:val="4D4008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2E02853"/>
    <w:multiLevelType w:val="multilevel"/>
    <w:tmpl w:val="6026FDA4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73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53844870"/>
    <w:multiLevelType w:val="multilevel"/>
    <w:tmpl w:val="23749B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3D90041"/>
    <w:multiLevelType w:val="multilevel"/>
    <w:tmpl w:val="B7C6ABA2"/>
    <w:lvl w:ilvl="0">
      <w:start w:val="1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51958A6"/>
    <w:multiLevelType w:val="multilevel"/>
    <w:tmpl w:val="BFB8AEF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u w:val="single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15" w15:restartNumberingAfterBreak="0">
    <w:nsid w:val="5C5C7D55"/>
    <w:multiLevelType w:val="multilevel"/>
    <w:tmpl w:val="E62CB4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FFA3ECE"/>
    <w:multiLevelType w:val="multilevel"/>
    <w:tmpl w:val="46B06294"/>
    <w:lvl w:ilvl="0">
      <w:start w:val="1"/>
      <w:numFmt w:val="decimal"/>
      <w:lvlText w:val="%1 "/>
      <w:lvlJc w:val="left"/>
      <w:pPr>
        <w:ind w:left="196" w:firstLine="0"/>
      </w:pPr>
      <w:rPr>
        <w:rFonts w:hint="default"/>
        <w:bCs/>
        <w:iCs w:val="0"/>
        <w:color w:val="auto"/>
        <w:sz w:val="28"/>
        <w:szCs w:val="28"/>
        <w:lang w:val="en-US"/>
      </w:rPr>
    </w:lvl>
    <w:lvl w:ilvl="1">
      <w:start w:val="1"/>
      <w:numFmt w:val="hebrew1"/>
      <w:lvlText w:val="%1. %2"/>
      <w:lvlJc w:val="left"/>
      <w:pPr>
        <w:tabs>
          <w:tab w:val="num" w:pos="284"/>
        </w:tabs>
        <w:ind w:left="0" w:firstLine="0"/>
      </w:pPr>
      <w:rPr>
        <w:rFonts w:hint="default"/>
        <w:b/>
        <w:bCs/>
        <w:color w:val="auto"/>
        <w:sz w:val="20"/>
      </w:rPr>
    </w:lvl>
    <w:lvl w:ilvl="2">
      <w:start w:val="1"/>
      <w:numFmt w:val="decimal"/>
      <w:lvlText w:val="%1. %2-%3"/>
      <w:lvlJc w:val="left"/>
      <w:pPr>
        <w:tabs>
          <w:tab w:val="num" w:pos="720"/>
        </w:tabs>
        <w:ind w:left="0" w:firstLine="0"/>
      </w:pPr>
      <w:rPr>
        <w:rFonts w:hint="default"/>
        <w:sz w:val="20"/>
      </w:rPr>
    </w:lvl>
    <w:lvl w:ilvl="3">
      <w:start w:val="1"/>
      <w:numFmt w:val="decimal"/>
      <w:lvlText w:val="%1. %2-%3.%4"/>
      <w:lvlJc w:val="left"/>
      <w:pPr>
        <w:tabs>
          <w:tab w:val="num" w:pos="284"/>
        </w:tabs>
        <w:ind w:left="0" w:firstLine="0"/>
      </w:pPr>
      <w:rPr>
        <w:rFonts w:hint="default"/>
        <w:sz w:val="20"/>
      </w:rPr>
    </w:lvl>
    <w:lvl w:ilvl="4">
      <w:start w:val="1"/>
      <w:numFmt w:val="decimal"/>
      <w:lvlText w:val="%1. %2.%3.%4.%5"/>
      <w:lvlJc w:val="left"/>
      <w:pPr>
        <w:tabs>
          <w:tab w:val="num" w:pos="284"/>
        </w:tabs>
        <w:ind w:left="0" w:firstLine="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22F7AD1"/>
    <w:multiLevelType w:val="multilevel"/>
    <w:tmpl w:val="C1FA10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u w:val="single"/>
      </w:rPr>
    </w:lvl>
    <w:lvl w:ilvl="1">
      <w:start w:val="16"/>
      <w:numFmt w:val="decimal"/>
      <w:lvlText w:val="%1.%2"/>
      <w:lvlJc w:val="left"/>
      <w:pPr>
        <w:ind w:left="375" w:hanging="37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8" w15:restartNumberingAfterBreak="0">
    <w:nsid w:val="63981C04"/>
    <w:multiLevelType w:val="multilevel"/>
    <w:tmpl w:val="BAA4B888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746" w:hanging="3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19" w15:restartNumberingAfterBreak="0">
    <w:nsid w:val="67CC5C95"/>
    <w:multiLevelType w:val="multilevel"/>
    <w:tmpl w:val="7D0CB566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EAD27D8"/>
    <w:multiLevelType w:val="multilevel"/>
    <w:tmpl w:val="76CCE2E2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3" w:hanging="3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71521ECC"/>
    <w:multiLevelType w:val="multilevel"/>
    <w:tmpl w:val="0BD076F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u w:val="single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22" w15:restartNumberingAfterBreak="0">
    <w:nsid w:val="737F2933"/>
    <w:multiLevelType w:val="hybridMultilevel"/>
    <w:tmpl w:val="C4602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1C7C09"/>
    <w:multiLevelType w:val="multilevel"/>
    <w:tmpl w:val="67C6958C"/>
    <w:lvl w:ilvl="0">
      <w:start w:val="1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7CDA17FC"/>
    <w:multiLevelType w:val="multilevel"/>
    <w:tmpl w:val="C94846F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69114617">
    <w:abstractNumId w:val="3"/>
  </w:num>
  <w:num w:numId="2" w16cid:durableId="1729450595">
    <w:abstractNumId w:val="10"/>
  </w:num>
  <w:num w:numId="3" w16cid:durableId="1593587877">
    <w:abstractNumId w:val="1"/>
  </w:num>
  <w:num w:numId="4" w16cid:durableId="1514999094">
    <w:abstractNumId w:val="20"/>
  </w:num>
  <w:num w:numId="5" w16cid:durableId="289673787">
    <w:abstractNumId w:val="11"/>
  </w:num>
  <w:num w:numId="6" w16cid:durableId="672495381">
    <w:abstractNumId w:val="4"/>
  </w:num>
  <w:num w:numId="7" w16cid:durableId="1096436967">
    <w:abstractNumId w:val="18"/>
  </w:num>
  <w:num w:numId="8" w16cid:durableId="274599931">
    <w:abstractNumId w:val="0"/>
  </w:num>
  <w:num w:numId="9" w16cid:durableId="1425495392">
    <w:abstractNumId w:val="24"/>
  </w:num>
  <w:num w:numId="10" w16cid:durableId="26608709">
    <w:abstractNumId w:val="5"/>
  </w:num>
  <w:num w:numId="11" w16cid:durableId="1831553847">
    <w:abstractNumId w:val="19"/>
  </w:num>
  <w:num w:numId="12" w16cid:durableId="1318337438">
    <w:abstractNumId w:val="15"/>
  </w:num>
  <w:num w:numId="13" w16cid:durableId="1746563126">
    <w:abstractNumId w:val="14"/>
  </w:num>
  <w:num w:numId="14" w16cid:durableId="186411005">
    <w:abstractNumId w:val="21"/>
  </w:num>
  <w:num w:numId="15" w16cid:durableId="621807831">
    <w:abstractNumId w:val="8"/>
  </w:num>
  <w:num w:numId="16" w16cid:durableId="1490368240">
    <w:abstractNumId w:val="12"/>
  </w:num>
  <w:num w:numId="17" w16cid:durableId="1329943514">
    <w:abstractNumId w:val="2"/>
  </w:num>
  <w:num w:numId="18" w16cid:durableId="379330029">
    <w:abstractNumId w:val="17"/>
  </w:num>
  <w:num w:numId="19" w16cid:durableId="1345786049">
    <w:abstractNumId w:val="9"/>
  </w:num>
  <w:num w:numId="20" w16cid:durableId="1891379667">
    <w:abstractNumId w:val="22"/>
  </w:num>
  <w:num w:numId="21" w16cid:durableId="1223978151">
    <w:abstractNumId w:val="23"/>
  </w:num>
  <w:num w:numId="22" w16cid:durableId="2135053959">
    <w:abstractNumId w:val="13"/>
  </w:num>
  <w:num w:numId="23" w16cid:durableId="1209296059">
    <w:abstractNumId w:val="7"/>
  </w:num>
  <w:num w:numId="24" w16cid:durableId="470831544">
    <w:abstractNumId w:val="16"/>
  </w:num>
  <w:num w:numId="25" w16cid:durableId="1318343779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82F"/>
    <w:rsid w:val="00001804"/>
    <w:rsid w:val="000062DE"/>
    <w:rsid w:val="00007EAF"/>
    <w:rsid w:val="00010C2D"/>
    <w:rsid w:val="00012369"/>
    <w:rsid w:val="000212AB"/>
    <w:rsid w:val="00021C11"/>
    <w:rsid w:val="000223F4"/>
    <w:rsid w:val="000232E0"/>
    <w:rsid w:val="00031749"/>
    <w:rsid w:val="00031C03"/>
    <w:rsid w:val="00034A79"/>
    <w:rsid w:val="00037361"/>
    <w:rsid w:val="00037484"/>
    <w:rsid w:val="00040FDA"/>
    <w:rsid w:val="00041399"/>
    <w:rsid w:val="00043956"/>
    <w:rsid w:val="0004452B"/>
    <w:rsid w:val="000469CB"/>
    <w:rsid w:val="00046B45"/>
    <w:rsid w:val="00051390"/>
    <w:rsid w:val="00054728"/>
    <w:rsid w:val="00063B81"/>
    <w:rsid w:val="00064BCE"/>
    <w:rsid w:val="00064E7E"/>
    <w:rsid w:val="00065F52"/>
    <w:rsid w:val="000668FF"/>
    <w:rsid w:val="00067014"/>
    <w:rsid w:val="00067436"/>
    <w:rsid w:val="00071EFC"/>
    <w:rsid w:val="0007364A"/>
    <w:rsid w:val="00073F5B"/>
    <w:rsid w:val="0008108F"/>
    <w:rsid w:val="000818E9"/>
    <w:rsid w:val="00082556"/>
    <w:rsid w:val="000950F6"/>
    <w:rsid w:val="00097A52"/>
    <w:rsid w:val="000A2044"/>
    <w:rsid w:val="000A2550"/>
    <w:rsid w:val="000A47A5"/>
    <w:rsid w:val="000A51E1"/>
    <w:rsid w:val="000A52A6"/>
    <w:rsid w:val="000A6730"/>
    <w:rsid w:val="000A7275"/>
    <w:rsid w:val="000B1AFD"/>
    <w:rsid w:val="000B3997"/>
    <w:rsid w:val="000B58CB"/>
    <w:rsid w:val="000B63DC"/>
    <w:rsid w:val="000C0D3F"/>
    <w:rsid w:val="000C301D"/>
    <w:rsid w:val="000C33F8"/>
    <w:rsid w:val="000C35FA"/>
    <w:rsid w:val="000D0358"/>
    <w:rsid w:val="000D127E"/>
    <w:rsid w:val="000D1CD8"/>
    <w:rsid w:val="000D5100"/>
    <w:rsid w:val="000D738C"/>
    <w:rsid w:val="000D74B5"/>
    <w:rsid w:val="000E0762"/>
    <w:rsid w:val="000E0F07"/>
    <w:rsid w:val="000E295F"/>
    <w:rsid w:val="000E500E"/>
    <w:rsid w:val="000E50A8"/>
    <w:rsid w:val="000E70F3"/>
    <w:rsid w:val="000E7789"/>
    <w:rsid w:val="000E7BBF"/>
    <w:rsid w:val="000F0BB0"/>
    <w:rsid w:val="000F0D9D"/>
    <w:rsid w:val="000F1B61"/>
    <w:rsid w:val="000F4FA6"/>
    <w:rsid w:val="000F53F1"/>
    <w:rsid w:val="000F66CC"/>
    <w:rsid w:val="000F697F"/>
    <w:rsid w:val="0010506A"/>
    <w:rsid w:val="00105283"/>
    <w:rsid w:val="00106AD4"/>
    <w:rsid w:val="00106F1E"/>
    <w:rsid w:val="00107EB9"/>
    <w:rsid w:val="001113DE"/>
    <w:rsid w:val="001175E7"/>
    <w:rsid w:val="00120352"/>
    <w:rsid w:val="00126050"/>
    <w:rsid w:val="0012650E"/>
    <w:rsid w:val="00127D8B"/>
    <w:rsid w:val="00132652"/>
    <w:rsid w:val="00143DED"/>
    <w:rsid w:val="00146D6B"/>
    <w:rsid w:val="0014722F"/>
    <w:rsid w:val="00150D8F"/>
    <w:rsid w:val="00153C2E"/>
    <w:rsid w:val="001551DC"/>
    <w:rsid w:val="00155CA4"/>
    <w:rsid w:val="00156EAA"/>
    <w:rsid w:val="0015786A"/>
    <w:rsid w:val="00157B2D"/>
    <w:rsid w:val="00161330"/>
    <w:rsid w:val="00161D78"/>
    <w:rsid w:val="001642ED"/>
    <w:rsid w:val="0016533F"/>
    <w:rsid w:val="0016616E"/>
    <w:rsid w:val="001737AB"/>
    <w:rsid w:val="00173848"/>
    <w:rsid w:val="00181E33"/>
    <w:rsid w:val="00186872"/>
    <w:rsid w:val="00194F4E"/>
    <w:rsid w:val="001A0EB6"/>
    <w:rsid w:val="001A0F70"/>
    <w:rsid w:val="001A3713"/>
    <w:rsid w:val="001A3DAA"/>
    <w:rsid w:val="001A4EB9"/>
    <w:rsid w:val="001A5D22"/>
    <w:rsid w:val="001A6DDD"/>
    <w:rsid w:val="001B0B0A"/>
    <w:rsid w:val="001B422C"/>
    <w:rsid w:val="001B6506"/>
    <w:rsid w:val="001C0A37"/>
    <w:rsid w:val="001C3A44"/>
    <w:rsid w:val="001C3CFD"/>
    <w:rsid w:val="001C68B8"/>
    <w:rsid w:val="001C7443"/>
    <w:rsid w:val="001D0055"/>
    <w:rsid w:val="001D0CAC"/>
    <w:rsid w:val="001D31B5"/>
    <w:rsid w:val="001D51BA"/>
    <w:rsid w:val="001D5687"/>
    <w:rsid w:val="001D6F50"/>
    <w:rsid w:val="001E171F"/>
    <w:rsid w:val="001E6C0E"/>
    <w:rsid w:val="001F1A1D"/>
    <w:rsid w:val="001F1E97"/>
    <w:rsid w:val="001F217F"/>
    <w:rsid w:val="001F43C3"/>
    <w:rsid w:val="001F4543"/>
    <w:rsid w:val="001F4853"/>
    <w:rsid w:val="001F59FA"/>
    <w:rsid w:val="001F719F"/>
    <w:rsid w:val="002000D2"/>
    <w:rsid w:val="002025F9"/>
    <w:rsid w:val="00202DEB"/>
    <w:rsid w:val="00204238"/>
    <w:rsid w:val="002057A0"/>
    <w:rsid w:val="00206D6C"/>
    <w:rsid w:val="00207F50"/>
    <w:rsid w:val="00213D69"/>
    <w:rsid w:val="00217274"/>
    <w:rsid w:val="00222766"/>
    <w:rsid w:val="00222B2E"/>
    <w:rsid w:val="002252C5"/>
    <w:rsid w:val="0022792F"/>
    <w:rsid w:val="00227FE1"/>
    <w:rsid w:val="00230EB8"/>
    <w:rsid w:val="00232B08"/>
    <w:rsid w:val="00236EB3"/>
    <w:rsid w:val="00237057"/>
    <w:rsid w:val="00242D6A"/>
    <w:rsid w:val="0024461C"/>
    <w:rsid w:val="00245087"/>
    <w:rsid w:val="002451EA"/>
    <w:rsid w:val="002452BC"/>
    <w:rsid w:val="00246F70"/>
    <w:rsid w:val="00247E5D"/>
    <w:rsid w:val="0025014F"/>
    <w:rsid w:val="00253DA4"/>
    <w:rsid w:val="00257AF5"/>
    <w:rsid w:val="00267988"/>
    <w:rsid w:val="00267C8F"/>
    <w:rsid w:val="00274BDE"/>
    <w:rsid w:val="00277C62"/>
    <w:rsid w:val="0028110D"/>
    <w:rsid w:val="00281EF7"/>
    <w:rsid w:val="0028238A"/>
    <w:rsid w:val="00282B7E"/>
    <w:rsid w:val="00283086"/>
    <w:rsid w:val="002858A6"/>
    <w:rsid w:val="002904D1"/>
    <w:rsid w:val="00290DC8"/>
    <w:rsid w:val="0029186C"/>
    <w:rsid w:val="00291DE2"/>
    <w:rsid w:val="00293BC9"/>
    <w:rsid w:val="0029401F"/>
    <w:rsid w:val="00294C1E"/>
    <w:rsid w:val="002A42BF"/>
    <w:rsid w:val="002A4BB4"/>
    <w:rsid w:val="002A608D"/>
    <w:rsid w:val="002B0520"/>
    <w:rsid w:val="002B0BF7"/>
    <w:rsid w:val="002B0C29"/>
    <w:rsid w:val="002B41C9"/>
    <w:rsid w:val="002B6E43"/>
    <w:rsid w:val="002B72A9"/>
    <w:rsid w:val="002C0792"/>
    <w:rsid w:val="002C0B51"/>
    <w:rsid w:val="002C0BB0"/>
    <w:rsid w:val="002C1573"/>
    <w:rsid w:val="002C2D4C"/>
    <w:rsid w:val="002C3049"/>
    <w:rsid w:val="002C4A35"/>
    <w:rsid w:val="002C61E8"/>
    <w:rsid w:val="002D3D7E"/>
    <w:rsid w:val="002E1D0D"/>
    <w:rsid w:val="002E3C41"/>
    <w:rsid w:val="002E3DEB"/>
    <w:rsid w:val="002F11F7"/>
    <w:rsid w:val="002F3079"/>
    <w:rsid w:val="002F3537"/>
    <w:rsid w:val="002F4C82"/>
    <w:rsid w:val="002F7DCA"/>
    <w:rsid w:val="00301A14"/>
    <w:rsid w:val="0031213C"/>
    <w:rsid w:val="00315B41"/>
    <w:rsid w:val="00316B59"/>
    <w:rsid w:val="00323AB9"/>
    <w:rsid w:val="0032464A"/>
    <w:rsid w:val="003249DE"/>
    <w:rsid w:val="00326A09"/>
    <w:rsid w:val="00337B50"/>
    <w:rsid w:val="003400AD"/>
    <w:rsid w:val="00342509"/>
    <w:rsid w:val="003439CC"/>
    <w:rsid w:val="003443EF"/>
    <w:rsid w:val="00351E31"/>
    <w:rsid w:val="0035396F"/>
    <w:rsid w:val="0035765F"/>
    <w:rsid w:val="00362FF7"/>
    <w:rsid w:val="00363DF2"/>
    <w:rsid w:val="00364312"/>
    <w:rsid w:val="0036474A"/>
    <w:rsid w:val="00364DCA"/>
    <w:rsid w:val="00367DC6"/>
    <w:rsid w:val="00371D24"/>
    <w:rsid w:val="003726DA"/>
    <w:rsid w:val="00373B74"/>
    <w:rsid w:val="00373CE4"/>
    <w:rsid w:val="0037402C"/>
    <w:rsid w:val="003763BD"/>
    <w:rsid w:val="00377DBB"/>
    <w:rsid w:val="00377E50"/>
    <w:rsid w:val="003807AD"/>
    <w:rsid w:val="00383FB5"/>
    <w:rsid w:val="00385195"/>
    <w:rsid w:val="00386C0F"/>
    <w:rsid w:val="00390874"/>
    <w:rsid w:val="00391CCE"/>
    <w:rsid w:val="00391FB4"/>
    <w:rsid w:val="0039266A"/>
    <w:rsid w:val="0039440F"/>
    <w:rsid w:val="00394BD8"/>
    <w:rsid w:val="003956DC"/>
    <w:rsid w:val="003962A8"/>
    <w:rsid w:val="00396898"/>
    <w:rsid w:val="00397CA7"/>
    <w:rsid w:val="003A08FF"/>
    <w:rsid w:val="003A4278"/>
    <w:rsid w:val="003A4CDF"/>
    <w:rsid w:val="003B1BE3"/>
    <w:rsid w:val="003B2DC1"/>
    <w:rsid w:val="003B3198"/>
    <w:rsid w:val="003B40F1"/>
    <w:rsid w:val="003B4561"/>
    <w:rsid w:val="003B5015"/>
    <w:rsid w:val="003B561B"/>
    <w:rsid w:val="003B5B63"/>
    <w:rsid w:val="003C22D8"/>
    <w:rsid w:val="003D06A0"/>
    <w:rsid w:val="003D5608"/>
    <w:rsid w:val="003D576E"/>
    <w:rsid w:val="003D5CC5"/>
    <w:rsid w:val="003D6746"/>
    <w:rsid w:val="003E141C"/>
    <w:rsid w:val="003E2137"/>
    <w:rsid w:val="003E4FDD"/>
    <w:rsid w:val="003E5D75"/>
    <w:rsid w:val="003E76DA"/>
    <w:rsid w:val="003E7721"/>
    <w:rsid w:val="003F04B4"/>
    <w:rsid w:val="003F0AC9"/>
    <w:rsid w:val="003F1359"/>
    <w:rsid w:val="003F3E5C"/>
    <w:rsid w:val="003F49A1"/>
    <w:rsid w:val="003F5BA4"/>
    <w:rsid w:val="003F67A8"/>
    <w:rsid w:val="003F6D67"/>
    <w:rsid w:val="004034C2"/>
    <w:rsid w:val="004061B2"/>
    <w:rsid w:val="00412C45"/>
    <w:rsid w:val="00413176"/>
    <w:rsid w:val="00420110"/>
    <w:rsid w:val="00420584"/>
    <w:rsid w:val="004218E9"/>
    <w:rsid w:val="00421E22"/>
    <w:rsid w:val="0042384F"/>
    <w:rsid w:val="004253C1"/>
    <w:rsid w:val="00425B13"/>
    <w:rsid w:val="00430616"/>
    <w:rsid w:val="00431CC3"/>
    <w:rsid w:val="004345E4"/>
    <w:rsid w:val="00434777"/>
    <w:rsid w:val="004356DB"/>
    <w:rsid w:val="0043603F"/>
    <w:rsid w:val="004363AE"/>
    <w:rsid w:val="004364EF"/>
    <w:rsid w:val="00436A68"/>
    <w:rsid w:val="00437EBD"/>
    <w:rsid w:val="00437EEF"/>
    <w:rsid w:val="00440158"/>
    <w:rsid w:val="004443EE"/>
    <w:rsid w:val="00446BD5"/>
    <w:rsid w:val="00447BA2"/>
    <w:rsid w:val="004506AE"/>
    <w:rsid w:val="0045316C"/>
    <w:rsid w:val="0045534D"/>
    <w:rsid w:val="00460075"/>
    <w:rsid w:val="00461848"/>
    <w:rsid w:val="00462DA1"/>
    <w:rsid w:val="00463A8D"/>
    <w:rsid w:val="004654C7"/>
    <w:rsid w:val="0046768F"/>
    <w:rsid w:val="0047004B"/>
    <w:rsid w:val="004742D1"/>
    <w:rsid w:val="00474821"/>
    <w:rsid w:val="00477B02"/>
    <w:rsid w:val="00480028"/>
    <w:rsid w:val="00481D77"/>
    <w:rsid w:val="004828A8"/>
    <w:rsid w:val="00491BA4"/>
    <w:rsid w:val="004A01FC"/>
    <w:rsid w:val="004A0C1C"/>
    <w:rsid w:val="004A1011"/>
    <w:rsid w:val="004A4100"/>
    <w:rsid w:val="004A5AF2"/>
    <w:rsid w:val="004A6B1D"/>
    <w:rsid w:val="004A7908"/>
    <w:rsid w:val="004B1F39"/>
    <w:rsid w:val="004B2144"/>
    <w:rsid w:val="004B4913"/>
    <w:rsid w:val="004B4EAF"/>
    <w:rsid w:val="004B6018"/>
    <w:rsid w:val="004B64F3"/>
    <w:rsid w:val="004B670A"/>
    <w:rsid w:val="004B7EDF"/>
    <w:rsid w:val="004C175F"/>
    <w:rsid w:val="004C238C"/>
    <w:rsid w:val="004C36CA"/>
    <w:rsid w:val="004C3827"/>
    <w:rsid w:val="004C4B1F"/>
    <w:rsid w:val="004C7078"/>
    <w:rsid w:val="004D00A8"/>
    <w:rsid w:val="004D4975"/>
    <w:rsid w:val="004D4BE7"/>
    <w:rsid w:val="004D5008"/>
    <w:rsid w:val="004D78ED"/>
    <w:rsid w:val="004E3602"/>
    <w:rsid w:val="004E3867"/>
    <w:rsid w:val="004E3A96"/>
    <w:rsid w:val="004E3C0F"/>
    <w:rsid w:val="004E519B"/>
    <w:rsid w:val="004E6265"/>
    <w:rsid w:val="004E7C76"/>
    <w:rsid w:val="004F009C"/>
    <w:rsid w:val="004F422D"/>
    <w:rsid w:val="004F4B8C"/>
    <w:rsid w:val="004F67DB"/>
    <w:rsid w:val="004F7CA2"/>
    <w:rsid w:val="005038C9"/>
    <w:rsid w:val="00503FA9"/>
    <w:rsid w:val="005047ED"/>
    <w:rsid w:val="005073F4"/>
    <w:rsid w:val="005115CF"/>
    <w:rsid w:val="0052633D"/>
    <w:rsid w:val="005322DA"/>
    <w:rsid w:val="00533744"/>
    <w:rsid w:val="005338FF"/>
    <w:rsid w:val="00546C13"/>
    <w:rsid w:val="00550B5A"/>
    <w:rsid w:val="005515A4"/>
    <w:rsid w:val="00551767"/>
    <w:rsid w:val="005545BE"/>
    <w:rsid w:val="00560E77"/>
    <w:rsid w:val="00561636"/>
    <w:rsid w:val="00570BEF"/>
    <w:rsid w:val="00572652"/>
    <w:rsid w:val="00572E1A"/>
    <w:rsid w:val="0058079C"/>
    <w:rsid w:val="00583781"/>
    <w:rsid w:val="00584DA5"/>
    <w:rsid w:val="00586C33"/>
    <w:rsid w:val="005872C5"/>
    <w:rsid w:val="00590375"/>
    <w:rsid w:val="00590648"/>
    <w:rsid w:val="00590975"/>
    <w:rsid w:val="00591200"/>
    <w:rsid w:val="005930DA"/>
    <w:rsid w:val="0059398B"/>
    <w:rsid w:val="00595EF1"/>
    <w:rsid w:val="005966A7"/>
    <w:rsid w:val="00596B9F"/>
    <w:rsid w:val="005A031C"/>
    <w:rsid w:val="005A241F"/>
    <w:rsid w:val="005A48F4"/>
    <w:rsid w:val="005A751B"/>
    <w:rsid w:val="005A7773"/>
    <w:rsid w:val="005B4085"/>
    <w:rsid w:val="005C2256"/>
    <w:rsid w:val="005D1FE2"/>
    <w:rsid w:val="005D33D2"/>
    <w:rsid w:val="005D727B"/>
    <w:rsid w:val="005D7F53"/>
    <w:rsid w:val="005E5F14"/>
    <w:rsid w:val="005F3EFE"/>
    <w:rsid w:val="005F4816"/>
    <w:rsid w:val="005F55A9"/>
    <w:rsid w:val="005F634E"/>
    <w:rsid w:val="005F705C"/>
    <w:rsid w:val="0060041F"/>
    <w:rsid w:val="00600F70"/>
    <w:rsid w:val="00601273"/>
    <w:rsid w:val="0060226B"/>
    <w:rsid w:val="0060392F"/>
    <w:rsid w:val="006051F1"/>
    <w:rsid w:val="006100FF"/>
    <w:rsid w:val="0061297F"/>
    <w:rsid w:val="0061568F"/>
    <w:rsid w:val="006202E0"/>
    <w:rsid w:val="006214D8"/>
    <w:rsid w:val="00625126"/>
    <w:rsid w:val="00626397"/>
    <w:rsid w:val="00630C20"/>
    <w:rsid w:val="00637215"/>
    <w:rsid w:val="0064490A"/>
    <w:rsid w:val="0064749C"/>
    <w:rsid w:val="00647659"/>
    <w:rsid w:val="00650585"/>
    <w:rsid w:val="00651154"/>
    <w:rsid w:val="00656C4F"/>
    <w:rsid w:val="00657E4F"/>
    <w:rsid w:val="00657F70"/>
    <w:rsid w:val="00657F71"/>
    <w:rsid w:val="00666107"/>
    <w:rsid w:val="00670847"/>
    <w:rsid w:val="00670A4C"/>
    <w:rsid w:val="00672415"/>
    <w:rsid w:val="00677E5E"/>
    <w:rsid w:val="006805AA"/>
    <w:rsid w:val="00681BAA"/>
    <w:rsid w:val="00683D33"/>
    <w:rsid w:val="0068587D"/>
    <w:rsid w:val="00685E0E"/>
    <w:rsid w:val="00686758"/>
    <w:rsid w:val="006873E7"/>
    <w:rsid w:val="00687766"/>
    <w:rsid w:val="00687DA7"/>
    <w:rsid w:val="00692791"/>
    <w:rsid w:val="006A156F"/>
    <w:rsid w:val="006A191C"/>
    <w:rsid w:val="006A4386"/>
    <w:rsid w:val="006A70C5"/>
    <w:rsid w:val="006B0D29"/>
    <w:rsid w:val="006B1E20"/>
    <w:rsid w:val="006B2D0A"/>
    <w:rsid w:val="006B3E7D"/>
    <w:rsid w:val="006B66FF"/>
    <w:rsid w:val="006C1444"/>
    <w:rsid w:val="006C1AE4"/>
    <w:rsid w:val="006C2965"/>
    <w:rsid w:val="006C4039"/>
    <w:rsid w:val="006C56E8"/>
    <w:rsid w:val="006D1E74"/>
    <w:rsid w:val="006D40E4"/>
    <w:rsid w:val="006E0302"/>
    <w:rsid w:val="006E0D66"/>
    <w:rsid w:val="006E0E56"/>
    <w:rsid w:val="006E4AE1"/>
    <w:rsid w:val="006E60AA"/>
    <w:rsid w:val="006E65DD"/>
    <w:rsid w:val="006F0EDD"/>
    <w:rsid w:val="006F2134"/>
    <w:rsid w:val="006F2393"/>
    <w:rsid w:val="006F63D4"/>
    <w:rsid w:val="006F68DC"/>
    <w:rsid w:val="006F702C"/>
    <w:rsid w:val="00701677"/>
    <w:rsid w:val="007017FD"/>
    <w:rsid w:val="00701B1F"/>
    <w:rsid w:val="007028A7"/>
    <w:rsid w:val="007029AA"/>
    <w:rsid w:val="00702D6D"/>
    <w:rsid w:val="00703111"/>
    <w:rsid w:val="007042E5"/>
    <w:rsid w:val="007072DF"/>
    <w:rsid w:val="00710813"/>
    <w:rsid w:val="007117EB"/>
    <w:rsid w:val="00712438"/>
    <w:rsid w:val="007132BF"/>
    <w:rsid w:val="00714135"/>
    <w:rsid w:val="00715035"/>
    <w:rsid w:val="007173C4"/>
    <w:rsid w:val="00720F3F"/>
    <w:rsid w:val="00721641"/>
    <w:rsid w:val="00722565"/>
    <w:rsid w:val="00725D04"/>
    <w:rsid w:val="00731557"/>
    <w:rsid w:val="00731627"/>
    <w:rsid w:val="007331DE"/>
    <w:rsid w:val="00733CF5"/>
    <w:rsid w:val="00735321"/>
    <w:rsid w:val="00737960"/>
    <w:rsid w:val="007379F2"/>
    <w:rsid w:val="00741667"/>
    <w:rsid w:val="00744968"/>
    <w:rsid w:val="00744DA7"/>
    <w:rsid w:val="00745A45"/>
    <w:rsid w:val="00747DF0"/>
    <w:rsid w:val="007502B0"/>
    <w:rsid w:val="00751F8B"/>
    <w:rsid w:val="007520D4"/>
    <w:rsid w:val="00752D07"/>
    <w:rsid w:val="00752F01"/>
    <w:rsid w:val="007538B5"/>
    <w:rsid w:val="00756908"/>
    <w:rsid w:val="0075694E"/>
    <w:rsid w:val="00762429"/>
    <w:rsid w:val="007630A0"/>
    <w:rsid w:val="00770017"/>
    <w:rsid w:val="0077335C"/>
    <w:rsid w:val="007734E6"/>
    <w:rsid w:val="00775C85"/>
    <w:rsid w:val="0078059C"/>
    <w:rsid w:val="00783EC0"/>
    <w:rsid w:val="00783FBC"/>
    <w:rsid w:val="007869E3"/>
    <w:rsid w:val="00790674"/>
    <w:rsid w:val="007913A6"/>
    <w:rsid w:val="007915F8"/>
    <w:rsid w:val="0079344E"/>
    <w:rsid w:val="007944FA"/>
    <w:rsid w:val="00796702"/>
    <w:rsid w:val="00797BC6"/>
    <w:rsid w:val="007A0B47"/>
    <w:rsid w:val="007A28F0"/>
    <w:rsid w:val="007A2C78"/>
    <w:rsid w:val="007B11FA"/>
    <w:rsid w:val="007B5E24"/>
    <w:rsid w:val="007B7772"/>
    <w:rsid w:val="007B77CB"/>
    <w:rsid w:val="007C2B58"/>
    <w:rsid w:val="007C2BB5"/>
    <w:rsid w:val="007C323F"/>
    <w:rsid w:val="007C41E5"/>
    <w:rsid w:val="007C4DB0"/>
    <w:rsid w:val="007C5DC9"/>
    <w:rsid w:val="007C6C5E"/>
    <w:rsid w:val="007C7A3C"/>
    <w:rsid w:val="007D28F2"/>
    <w:rsid w:val="007D6D9D"/>
    <w:rsid w:val="007D7BF6"/>
    <w:rsid w:val="007E2C63"/>
    <w:rsid w:val="007E7EE6"/>
    <w:rsid w:val="007F0AA6"/>
    <w:rsid w:val="007F3CA6"/>
    <w:rsid w:val="007F4F3C"/>
    <w:rsid w:val="007F5CD7"/>
    <w:rsid w:val="00800B2D"/>
    <w:rsid w:val="00811376"/>
    <w:rsid w:val="008138DF"/>
    <w:rsid w:val="00821741"/>
    <w:rsid w:val="00821CE4"/>
    <w:rsid w:val="00822590"/>
    <w:rsid w:val="00824547"/>
    <w:rsid w:val="00824A37"/>
    <w:rsid w:val="00825AB1"/>
    <w:rsid w:val="00826117"/>
    <w:rsid w:val="00827A20"/>
    <w:rsid w:val="008320AA"/>
    <w:rsid w:val="00834C94"/>
    <w:rsid w:val="00835A97"/>
    <w:rsid w:val="00835B8B"/>
    <w:rsid w:val="0083782F"/>
    <w:rsid w:val="00841F38"/>
    <w:rsid w:val="00844E8B"/>
    <w:rsid w:val="008464FA"/>
    <w:rsid w:val="00847DDF"/>
    <w:rsid w:val="0085006A"/>
    <w:rsid w:val="008505C3"/>
    <w:rsid w:val="00852921"/>
    <w:rsid w:val="00852931"/>
    <w:rsid w:val="00857A83"/>
    <w:rsid w:val="008603C7"/>
    <w:rsid w:val="00865219"/>
    <w:rsid w:val="008662AF"/>
    <w:rsid w:val="0087018C"/>
    <w:rsid w:val="00870329"/>
    <w:rsid w:val="00870330"/>
    <w:rsid w:val="0087119B"/>
    <w:rsid w:val="00871CDB"/>
    <w:rsid w:val="00873EB6"/>
    <w:rsid w:val="0087529D"/>
    <w:rsid w:val="008773F0"/>
    <w:rsid w:val="00880030"/>
    <w:rsid w:val="00880AD6"/>
    <w:rsid w:val="00881596"/>
    <w:rsid w:val="008828A9"/>
    <w:rsid w:val="008830DD"/>
    <w:rsid w:val="008845A9"/>
    <w:rsid w:val="00885B7E"/>
    <w:rsid w:val="00886620"/>
    <w:rsid w:val="008909C9"/>
    <w:rsid w:val="00892BA6"/>
    <w:rsid w:val="00896663"/>
    <w:rsid w:val="00897329"/>
    <w:rsid w:val="008A2DBE"/>
    <w:rsid w:val="008B062E"/>
    <w:rsid w:val="008B46D4"/>
    <w:rsid w:val="008B7BBA"/>
    <w:rsid w:val="008C018F"/>
    <w:rsid w:val="008C670F"/>
    <w:rsid w:val="008D01A0"/>
    <w:rsid w:val="008D0283"/>
    <w:rsid w:val="008D057C"/>
    <w:rsid w:val="008D1814"/>
    <w:rsid w:val="008D1BE9"/>
    <w:rsid w:val="008D331A"/>
    <w:rsid w:val="008D4230"/>
    <w:rsid w:val="008D4282"/>
    <w:rsid w:val="008D478E"/>
    <w:rsid w:val="008D5EC0"/>
    <w:rsid w:val="008D65C8"/>
    <w:rsid w:val="008E00C8"/>
    <w:rsid w:val="008E4190"/>
    <w:rsid w:val="008E5347"/>
    <w:rsid w:val="008E5C47"/>
    <w:rsid w:val="008E6559"/>
    <w:rsid w:val="008E7C66"/>
    <w:rsid w:val="008F2E96"/>
    <w:rsid w:val="008F31DE"/>
    <w:rsid w:val="008F5F1F"/>
    <w:rsid w:val="00901F24"/>
    <w:rsid w:val="00901F6E"/>
    <w:rsid w:val="00903250"/>
    <w:rsid w:val="0090353A"/>
    <w:rsid w:val="00906296"/>
    <w:rsid w:val="00910ACF"/>
    <w:rsid w:val="0091100B"/>
    <w:rsid w:val="00912114"/>
    <w:rsid w:val="00913EC3"/>
    <w:rsid w:val="0091484E"/>
    <w:rsid w:val="00916796"/>
    <w:rsid w:val="0092020D"/>
    <w:rsid w:val="0092061E"/>
    <w:rsid w:val="00920EB1"/>
    <w:rsid w:val="0092160F"/>
    <w:rsid w:val="009223A4"/>
    <w:rsid w:val="0092546B"/>
    <w:rsid w:val="0093127E"/>
    <w:rsid w:val="00932216"/>
    <w:rsid w:val="00933FD9"/>
    <w:rsid w:val="00935010"/>
    <w:rsid w:val="009360C7"/>
    <w:rsid w:val="0093642F"/>
    <w:rsid w:val="009444B3"/>
    <w:rsid w:val="00946C26"/>
    <w:rsid w:val="009479B6"/>
    <w:rsid w:val="00947D5B"/>
    <w:rsid w:val="00950036"/>
    <w:rsid w:val="009513EE"/>
    <w:rsid w:val="00951A32"/>
    <w:rsid w:val="00952ABE"/>
    <w:rsid w:val="009571BA"/>
    <w:rsid w:val="00957874"/>
    <w:rsid w:val="00962ADE"/>
    <w:rsid w:val="009648B4"/>
    <w:rsid w:val="00966161"/>
    <w:rsid w:val="0096665B"/>
    <w:rsid w:val="00966B64"/>
    <w:rsid w:val="00967934"/>
    <w:rsid w:val="0097283F"/>
    <w:rsid w:val="0097291D"/>
    <w:rsid w:val="00975DEC"/>
    <w:rsid w:val="009778EC"/>
    <w:rsid w:val="0098030D"/>
    <w:rsid w:val="00981579"/>
    <w:rsid w:val="009818CA"/>
    <w:rsid w:val="00984EA0"/>
    <w:rsid w:val="0098653B"/>
    <w:rsid w:val="00991553"/>
    <w:rsid w:val="00991E29"/>
    <w:rsid w:val="00993AF1"/>
    <w:rsid w:val="00993E1D"/>
    <w:rsid w:val="00994B02"/>
    <w:rsid w:val="00994FBB"/>
    <w:rsid w:val="00996A22"/>
    <w:rsid w:val="009976F7"/>
    <w:rsid w:val="009A038D"/>
    <w:rsid w:val="009A0A70"/>
    <w:rsid w:val="009A0E35"/>
    <w:rsid w:val="009A15ED"/>
    <w:rsid w:val="009A243E"/>
    <w:rsid w:val="009A38BB"/>
    <w:rsid w:val="009A4D54"/>
    <w:rsid w:val="009A5076"/>
    <w:rsid w:val="009A6012"/>
    <w:rsid w:val="009A6350"/>
    <w:rsid w:val="009B66B2"/>
    <w:rsid w:val="009B6A50"/>
    <w:rsid w:val="009C1139"/>
    <w:rsid w:val="009C390E"/>
    <w:rsid w:val="009C42C8"/>
    <w:rsid w:val="009C5B21"/>
    <w:rsid w:val="009C7571"/>
    <w:rsid w:val="009D1325"/>
    <w:rsid w:val="009D4A96"/>
    <w:rsid w:val="009E04C4"/>
    <w:rsid w:val="009E67DE"/>
    <w:rsid w:val="009F0360"/>
    <w:rsid w:val="009F0C1D"/>
    <w:rsid w:val="009F2997"/>
    <w:rsid w:val="009F689D"/>
    <w:rsid w:val="009F698B"/>
    <w:rsid w:val="009F772C"/>
    <w:rsid w:val="00A057DB"/>
    <w:rsid w:val="00A05B6F"/>
    <w:rsid w:val="00A112A2"/>
    <w:rsid w:val="00A1183C"/>
    <w:rsid w:val="00A11861"/>
    <w:rsid w:val="00A13987"/>
    <w:rsid w:val="00A1402B"/>
    <w:rsid w:val="00A147BF"/>
    <w:rsid w:val="00A16278"/>
    <w:rsid w:val="00A168A5"/>
    <w:rsid w:val="00A178BA"/>
    <w:rsid w:val="00A22E05"/>
    <w:rsid w:val="00A300AB"/>
    <w:rsid w:val="00A32220"/>
    <w:rsid w:val="00A35FD4"/>
    <w:rsid w:val="00A37231"/>
    <w:rsid w:val="00A41B0C"/>
    <w:rsid w:val="00A44096"/>
    <w:rsid w:val="00A45EEA"/>
    <w:rsid w:val="00A5057D"/>
    <w:rsid w:val="00A5290A"/>
    <w:rsid w:val="00A55E01"/>
    <w:rsid w:val="00A62B7B"/>
    <w:rsid w:val="00A62E8C"/>
    <w:rsid w:val="00A71C74"/>
    <w:rsid w:val="00A734B9"/>
    <w:rsid w:val="00A74090"/>
    <w:rsid w:val="00A8401B"/>
    <w:rsid w:val="00A9032A"/>
    <w:rsid w:val="00A93228"/>
    <w:rsid w:val="00A9360D"/>
    <w:rsid w:val="00A94C4B"/>
    <w:rsid w:val="00A9558B"/>
    <w:rsid w:val="00AA15B0"/>
    <w:rsid w:val="00AA2B9B"/>
    <w:rsid w:val="00AA2E58"/>
    <w:rsid w:val="00AA539C"/>
    <w:rsid w:val="00AA59E4"/>
    <w:rsid w:val="00AA63EA"/>
    <w:rsid w:val="00AB2460"/>
    <w:rsid w:val="00AB5E27"/>
    <w:rsid w:val="00AC33E2"/>
    <w:rsid w:val="00AC47DE"/>
    <w:rsid w:val="00AC707D"/>
    <w:rsid w:val="00AD2182"/>
    <w:rsid w:val="00AD438D"/>
    <w:rsid w:val="00AE1AF1"/>
    <w:rsid w:val="00AE3356"/>
    <w:rsid w:val="00AE61FC"/>
    <w:rsid w:val="00AF2D56"/>
    <w:rsid w:val="00AF5002"/>
    <w:rsid w:val="00AF62DC"/>
    <w:rsid w:val="00AF7F04"/>
    <w:rsid w:val="00B01346"/>
    <w:rsid w:val="00B04400"/>
    <w:rsid w:val="00B1291F"/>
    <w:rsid w:val="00B12A03"/>
    <w:rsid w:val="00B170DC"/>
    <w:rsid w:val="00B23F72"/>
    <w:rsid w:val="00B242DA"/>
    <w:rsid w:val="00B316DF"/>
    <w:rsid w:val="00B32ED2"/>
    <w:rsid w:val="00B33EBA"/>
    <w:rsid w:val="00B35EB5"/>
    <w:rsid w:val="00B35EF5"/>
    <w:rsid w:val="00B36B57"/>
    <w:rsid w:val="00B3726F"/>
    <w:rsid w:val="00B438A9"/>
    <w:rsid w:val="00B43F51"/>
    <w:rsid w:val="00B51677"/>
    <w:rsid w:val="00B52A4A"/>
    <w:rsid w:val="00B52BE9"/>
    <w:rsid w:val="00B57256"/>
    <w:rsid w:val="00B57AF2"/>
    <w:rsid w:val="00B60E60"/>
    <w:rsid w:val="00B63F7E"/>
    <w:rsid w:val="00B651BC"/>
    <w:rsid w:val="00B6621F"/>
    <w:rsid w:val="00B66679"/>
    <w:rsid w:val="00B6712C"/>
    <w:rsid w:val="00B72A54"/>
    <w:rsid w:val="00B73D1E"/>
    <w:rsid w:val="00B7729A"/>
    <w:rsid w:val="00B80509"/>
    <w:rsid w:val="00B83AAF"/>
    <w:rsid w:val="00B83D80"/>
    <w:rsid w:val="00B85AF8"/>
    <w:rsid w:val="00B85F7E"/>
    <w:rsid w:val="00B90642"/>
    <w:rsid w:val="00B92322"/>
    <w:rsid w:val="00B951CF"/>
    <w:rsid w:val="00B97F3E"/>
    <w:rsid w:val="00BA0D32"/>
    <w:rsid w:val="00BA3BD3"/>
    <w:rsid w:val="00BA4407"/>
    <w:rsid w:val="00BB01D4"/>
    <w:rsid w:val="00BB152B"/>
    <w:rsid w:val="00BB4A98"/>
    <w:rsid w:val="00BC160F"/>
    <w:rsid w:val="00BC281B"/>
    <w:rsid w:val="00BC4DA3"/>
    <w:rsid w:val="00BC7C74"/>
    <w:rsid w:val="00BC7FA1"/>
    <w:rsid w:val="00BD5180"/>
    <w:rsid w:val="00BD6EDF"/>
    <w:rsid w:val="00BE2D81"/>
    <w:rsid w:val="00BE3CBF"/>
    <w:rsid w:val="00BE412A"/>
    <w:rsid w:val="00BE41C8"/>
    <w:rsid w:val="00BE43C0"/>
    <w:rsid w:val="00BE6C30"/>
    <w:rsid w:val="00BE7A98"/>
    <w:rsid w:val="00BE7DF1"/>
    <w:rsid w:val="00BF0FAF"/>
    <w:rsid w:val="00BF17E3"/>
    <w:rsid w:val="00BF2DDA"/>
    <w:rsid w:val="00BF35E9"/>
    <w:rsid w:val="00BF46DA"/>
    <w:rsid w:val="00BF5B03"/>
    <w:rsid w:val="00BF76FA"/>
    <w:rsid w:val="00BF7734"/>
    <w:rsid w:val="00C01C7B"/>
    <w:rsid w:val="00C05C36"/>
    <w:rsid w:val="00C05E39"/>
    <w:rsid w:val="00C05E96"/>
    <w:rsid w:val="00C07C48"/>
    <w:rsid w:val="00C15D39"/>
    <w:rsid w:val="00C176DA"/>
    <w:rsid w:val="00C20A93"/>
    <w:rsid w:val="00C230C1"/>
    <w:rsid w:val="00C242EF"/>
    <w:rsid w:val="00C350E8"/>
    <w:rsid w:val="00C35F66"/>
    <w:rsid w:val="00C373CD"/>
    <w:rsid w:val="00C37609"/>
    <w:rsid w:val="00C37CCC"/>
    <w:rsid w:val="00C4041A"/>
    <w:rsid w:val="00C410C8"/>
    <w:rsid w:val="00C42D23"/>
    <w:rsid w:val="00C441A0"/>
    <w:rsid w:val="00C4436D"/>
    <w:rsid w:val="00C463FA"/>
    <w:rsid w:val="00C46CFC"/>
    <w:rsid w:val="00C50C72"/>
    <w:rsid w:val="00C5103A"/>
    <w:rsid w:val="00C515F7"/>
    <w:rsid w:val="00C5293D"/>
    <w:rsid w:val="00C52A8A"/>
    <w:rsid w:val="00C54B90"/>
    <w:rsid w:val="00C60D95"/>
    <w:rsid w:val="00C627C6"/>
    <w:rsid w:val="00C62966"/>
    <w:rsid w:val="00C63758"/>
    <w:rsid w:val="00C6377F"/>
    <w:rsid w:val="00C64312"/>
    <w:rsid w:val="00C673D3"/>
    <w:rsid w:val="00C7487B"/>
    <w:rsid w:val="00C77B44"/>
    <w:rsid w:val="00C808B1"/>
    <w:rsid w:val="00C81463"/>
    <w:rsid w:val="00C81D81"/>
    <w:rsid w:val="00C820B8"/>
    <w:rsid w:val="00C83670"/>
    <w:rsid w:val="00C83901"/>
    <w:rsid w:val="00C85341"/>
    <w:rsid w:val="00C859C7"/>
    <w:rsid w:val="00C90834"/>
    <w:rsid w:val="00C92D44"/>
    <w:rsid w:val="00C931E8"/>
    <w:rsid w:val="00CA04DB"/>
    <w:rsid w:val="00CA1A2A"/>
    <w:rsid w:val="00CA5AAF"/>
    <w:rsid w:val="00CA6BFC"/>
    <w:rsid w:val="00CA6C22"/>
    <w:rsid w:val="00CA7E9B"/>
    <w:rsid w:val="00CB0BE2"/>
    <w:rsid w:val="00CB1D9B"/>
    <w:rsid w:val="00CB2743"/>
    <w:rsid w:val="00CB360E"/>
    <w:rsid w:val="00CB57A2"/>
    <w:rsid w:val="00CC14E5"/>
    <w:rsid w:val="00CC25AE"/>
    <w:rsid w:val="00CC4344"/>
    <w:rsid w:val="00CC4D0B"/>
    <w:rsid w:val="00CC7F36"/>
    <w:rsid w:val="00CD0ED1"/>
    <w:rsid w:val="00CD1FB9"/>
    <w:rsid w:val="00CD2380"/>
    <w:rsid w:val="00CD476E"/>
    <w:rsid w:val="00CD4D0E"/>
    <w:rsid w:val="00CD5A80"/>
    <w:rsid w:val="00CE654E"/>
    <w:rsid w:val="00CE6C3B"/>
    <w:rsid w:val="00CE7016"/>
    <w:rsid w:val="00CE7B91"/>
    <w:rsid w:val="00CE7C33"/>
    <w:rsid w:val="00CF14D3"/>
    <w:rsid w:val="00CF260C"/>
    <w:rsid w:val="00CF302A"/>
    <w:rsid w:val="00CF370F"/>
    <w:rsid w:val="00CF405D"/>
    <w:rsid w:val="00CF54DA"/>
    <w:rsid w:val="00CF5A72"/>
    <w:rsid w:val="00D01A45"/>
    <w:rsid w:val="00D01BB4"/>
    <w:rsid w:val="00D0210C"/>
    <w:rsid w:val="00D036C3"/>
    <w:rsid w:val="00D05290"/>
    <w:rsid w:val="00D0668B"/>
    <w:rsid w:val="00D07028"/>
    <w:rsid w:val="00D11A7E"/>
    <w:rsid w:val="00D1414C"/>
    <w:rsid w:val="00D23890"/>
    <w:rsid w:val="00D23A65"/>
    <w:rsid w:val="00D246B8"/>
    <w:rsid w:val="00D25CBC"/>
    <w:rsid w:val="00D3133D"/>
    <w:rsid w:val="00D33EB0"/>
    <w:rsid w:val="00D35C2A"/>
    <w:rsid w:val="00D367C8"/>
    <w:rsid w:val="00D371CA"/>
    <w:rsid w:val="00D41C45"/>
    <w:rsid w:val="00D4273C"/>
    <w:rsid w:val="00D4380D"/>
    <w:rsid w:val="00D44D73"/>
    <w:rsid w:val="00D451CF"/>
    <w:rsid w:val="00D459DA"/>
    <w:rsid w:val="00D4697B"/>
    <w:rsid w:val="00D51EB2"/>
    <w:rsid w:val="00D52DD1"/>
    <w:rsid w:val="00D53818"/>
    <w:rsid w:val="00D627BF"/>
    <w:rsid w:val="00D638FD"/>
    <w:rsid w:val="00D64016"/>
    <w:rsid w:val="00D64F36"/>
    <w:rsid w:val="00D74B1C"/>
    <w:rsid w:val="00D74D4C"/>
    <w:rsid w:val="00D77B50"/>
    <w:rsid w:val="00D80C30"/>
    <w:rsid w:val="00D843F3"/>
    <w:rsid w:val="00D857E0"/>
    <w:rsid w:val="00D86D05"/>
    <w:rsid w:val="00D86E09"/>
    <w:rsid w:val="00D87E1B"/>
    <w:rsid w:val="00D87E6D"/>
    <w:rsid w:val="00D94D3E"/>
    <w:rsid w:val="00D954D2"/>
    <w:rsid w:val="00D955C2"/>
    <w:rsid w:val="00D95881"/>
    <w:rsid w:val="00D96C9E"/>
    <w:rsid w:val="00D9729E"/>
    <w:rsid w:val="00DA635C"/>
    <w:rsid w:val="00DA68AC"/>
    <w:rsid w:val="00DB0F00"/>
    <w:rsid w:val="00DB1DFF"/>
    <w:rsid w:val="00DB5266"/>
    <w:rsid w:val="00DB56A3"/>
    <w:rsid w:val="00DC1AB6"/>
    <w:rsid w:val="00DC3FCC"/>
    <w:rsid w:val="00DC400F"/>
    <w:rsid w:val="00DD35C2"/>
    <w:rsid w:val="00DD427A"/>
    <w:rsid w:val="00DD4383"/>
    <w:rsid w:val="00DD4694"/>
    <w:rsid w:val="00DD5C73"/>
    <w:rsid w:val="00DE1F06"/>
    <w:rsid w:val="00DE20EF"/>
    <w:rsid w:val="00DE2825"/>
    <w:rsid w:val="00DE3A58"/>
    <w:rsid w:val="00DE6994"/>
    <w:rsid w:val="00DE709D"/>
    <w:rsid w:val="00DF0229"/>
    <w:rsid w:val="00DF05B1"/>
    <w:rsid w:val="00DF1197"/>
    <w:rsid w:val="00DF52BB"/>
    <w:rsid w:val="00DF5588"/>
    <w:rsid w:val="00DF704A"/>
    <w:rsid w:val="00E03EC5"/>
    <w:rsid w:val="00E04CBC"/>
    <w:rsid w:val="00E0627A"/>
    <w:rsid w:val="00E1120A"/>
    <w:rsid w:val="00E13229"/>
    <w:rsid w:val="00E176D6"/>
    <w:rsid w:val="00E240E5"/>
    <w:rsid w:val="00E261D3"/>
    <w:rsid w:val="00E3261B"/>
    <w:rsid w:val="00E335E6"/>
    <w:rsid w:val="00E342FC"/>
    <w:rsid w:val="00E35223"/>
    <w:rsid w:val="00E356D3"/>
    <w:rsid w:val="00E36952"/>
    <w:rsid w:val="00E36A80"/>
    <w:rsid w:val="00E40503"/>
    <w:rsid w:val="00E466CE"/>
    <w:rsid w:val="00E53ADB"/>
    <w:rsid w:val="00E5415E"/>
    <w:rsid w:val="00E57E10"/>
    <w:rsid w:val="00E619E4"/>
    <w:rsid w:val="00E62217"/>
    <w:rsid w:val="00E63D46"/>
    <w:rsid w:val="00E666F1"/>
    <w:rsid w:val="00E7033C"/>
    <w:rsid w:val="00E721D8"/>
    <w:rsid w:val="00E74F34"/>
    <w:rsid w:val="00E75E2A"/>
    <w:rsid w:val="00E80FBD"/>
    <w:rsid w:val="00E81C88"/>
    <w:rsid w:val="00E81CD0"/>
    <w:rsid w:val="00E847F6"/>
    <w:rsid w:val="00E85431"/>
    <w:rsid w:val="00E901FB"/>
    <w:rsid w:val="00E90B62"/>
    <w:rsid w:val="00E96EFB"/>
    <w:rsid w:val="00E96FE1"/>
    <w:rsid w:val="00EA0BDC"/>
    <w:rsid w:val="00EA210B"/>
    <w:rsid w:val="00EA350F"/>
    <w:rsid w:val="00EA57C3"/>
    <w:rsid w:val="00EA7FEF"/>
    <w:rsid w:val="00EB2AD4"/>
    <w:rsid w:val="00EB380E"/>
    <w:rsid w:val="00EB3952"/>
    <w:rsid w:val="00EB555B"/>
    <w:rsid w:val="00EB66A1"/>
    <w:rsid w:val="00EB73C9"/>
    <w:rsid w:val="00EB7E37"/>
    <w:rsid w:val="00EC4493"/>
    <w:rsid w:val="00EC6A95"/>
    <w:rsid w:val="00ED35A3"/>
    <w:rsid w:val="00ED438E"/>
    <w:rsid w:val="00ED538B"/>
    <w:rsid w:val="00EE2301"/>
    <w:rsid w:val="00EE4529"/>
    <w:rsid w:val="00EE71CD"/>
    <w:rsid w:val="00EE77B5"/>
    <w:rsid w:val="00EF024E"/>
    <w:rsid w:val="00EF3317"/>
    <w:rsid w:val="00F01BE6"/>
    <w:rsid w:val="00F031AE"/>
    <w:rsid w:val="00F04C1C"/>
    <w:rsid w:val="00F04FA0"/>
    <w:rsid w:val="00F0586F"/>
    <w:rsid w:val="00F10B0D"/>
    <w:rsid w:val="00F125EA"/>
    <w:rsid w:val="00F135A2"/>
    <w:rsid w:val="00F14EDD"/>
    <w:rsid w:val="00F14F4D"/>
    <w:rsid w:val="00F15A5D"/>
    <w:rsid w:val="00F15F40"/>
    <w:rsid w:val="00F17D82"/>
    <w:rsid w:val="00F227A8"/>
    <w:rsid w:val="00F22911"/>
    <w:rsid w:val="00F23912"/>
    <w:rsid w:val="00F24A2B"/>
    <w:rsid w:val="00F2648A"/>
    <w:rsid w:val="00F30A07"/>
    <w:rsid w:val="00F32B9E"/>
    <w:rsid w:val="00F330E7"/>
    <w:rsid w:val="00F33425"/>
    <w:rsid w:val="00F34BE5"/>
    <w:rsid w:val="00F34C0B"/>
    <w:rsid w:val="00F374AC"/>
    <w:rsid w:val="00F37E55"/>
    <w:rsid w:val="00F44D56"/>
    <w:rsid w:val="00F47C9E"/>
    <w:rsid w:val="00F51EFB"/>
    <w:rsid w:val="00F52AB7"/>
    <w:rsid w:val="00F54F12"/>
    <w:rsid w:val="00F5505E"/>
    <w:rsid w:val="00F55A4A"/>
    <w:rsid w:val="00F57503"/>
    <w:rsid w:val="00F6219D"/>
    <w:rsid w:val="00F64BA6"/>
    <w:rsid w:val="00F70932"/>
    <w:rsid w:val="00F70A62"/>
    <w:rsid w:val="00F71287"/>
    <w:rsid w:val="00F725AB"/>
    <w:rsid w:val="00F74856"/>
    <w:rsid w:val="00F760EB"/>
    <w:rsid w:val="00F76B12"/>
    <w:rsid w:val="00F804A3"/>
    <w:rsid w:val="00F8144B"/>
    <w:rsid w:val="00F81647"/>
    <w:rsid w:val="00F846A2"/>
    <w:rsid w:val="00F85964"/>
    <w:rsid w:val="00F85F12"/>
    <w:rsid w:val="00F861C5"/>
    <w:rsid w:val="00F867D8"/>
    <w:rsid w:val="00F87B58"/>
    <w:rsid w:val="00F87E76"/>
    <w:rsid w:val="00F87F6E"/>
    <w:rsid w:val="00F93093"/>
    <w:rsid w:val="00F931B4"/>
    <w:rsid w:val="00F93B92"/>
    <w:rsid w:val="00F942FC"/>
    <w:rsid w:val="00F9444E"/>
    <w:rsid w:val="00F96186"/>
    <w:rsid w:val="00FA0750"/>
    <w:rsid w:val="00FA3CA8"/>
    <w:rsid w:val="00FB191A"/>
    <w:rsid w:val="00FB3627"/>
    <w:rsid w:val="00FB3728"/>
    <w:rsid w:val="00FB3ADD"/>
    <w:rsid w:val="00FB4C2F"/>
    <w:rsid w:val="00FB4E33"/>
    <w:rsid w:val="00FB63F5"/>
    <w:rsid w:val="00FC1AF3"/>
    <w:rsid w:val="00FC2138"/>
    <w:rsid w:val="00FC5F1C"/>
    <w:rsid w:val="00FD13DB"/>
    <w:rsid w:val="00FD1FBB"/>
    <w:rsid w:val="00FD41BC"/>
    <w:rsid w:val="00FD6E96"/>
    <w:rsid w:val="00FE0309"/>
    <w:rsid w:val="00FE0C39"/>
    <w:rsid w:val="00FE1B51"/>
    <w:rsid w:val="00FE28BC"/>
    <w:rsid w:val="00FE2E61"/>
    <w:rsid w:val="00FE6135"/>
    <w:rsid w:val="00FE6A4C"/>
    <w:rsid w:val="00FE6FF4"/>
    <w:rsid w:val="00FE74B9"/>
    <w:rsid w:val="00FE7AED"/>
    <w:rsid w:val="00FF21B5"/>
    <w:rsid w:val="00FF2D4F"/>
    <w:rsid w:val="00FF3ED4"/>
    <w:rsid w:val="00FF63AC"/>
    <w:rsid w:val="00FF71DD"/>
    <w:rsid w:val="00FF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A56B0"/>
  <w15:chartTrackingRefBased/>
  <w15:docId w15:val="{A38B1931-B908-4FCD-BB39-41CFF785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85431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E85431"/>
    <w:pPr>
      <w:tabs>
        <w:tab w:val="center" w:pos="4153"/>
        <w:tab w:val="right" w:pos="8306"/>
      </w:tabs>
    </w:pPr>
  </w:style>
  <w:style w:type="character" w:styleId="Hyperlink">
    <w:name w:val="Hyperlink"/>
    <w:rsid w:val="00EB66A1"/>
    <w:rPr>
      <w:color w:val="0000FF"/>
      <w:u w:val="single"/>
    </w:rPr>
  </w:style>
  <w:style w:type="table" w:styleId="a5">
    <w:name w:val="Table Grid"/>
    <w:basedOn w:val="a1"/>
    <w:rsid w:val="000950F6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ED538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772C"/>
    <w:pPr>
      <w:ind w:left="720"/>
    </w:pPr>
  </w:style>
  <w:style w:type="paragraph" w:styleId="a8">
    <w:name w:val="Subtitle"/>
    <w:basedOn w:val="a"/>
    <w:next w:val="a"/>
    <w:link w:val="a9"/>
    <w:qFormat/>
    <w:rsid w:val="003E5D75"/>
    <w:pPr>
      <w:spacing w:after="60"/>
      <w:jc w:val="center"/>
      <w:outlineLvl w:val="1"/>
    </w:pPr>
    <w:rPr>
      <w:rFonts w:ascii="Calibri Light" w:hAnsi="Calibri Light" w:cs="Times New Roman"/>
    </w:rPr>
  </w:style>
  <w:style w:type="character" w:customStyle="1" w:styleId="a9">
    <w:name w:val="כותרת משנה תו"/>
    <w:link w:val="a8"/>
    <w:rsid w:val="003E5D75"/>
    <w:rPr>
      <w:rFonts w:ascii="Calibri Light" w:eastAsia="Times New Roman" w:hAnsi="Calibri Light" w:cs="Times New Roman"/>
      <w:sz w:val="24"/>
      <w:szCs w:val="24"/>
    </w:rPr>
  </w:style>
  <w:style w:type="character" w:styleId="aa">
    <w:name w:val="Unresolved Mention"/>
    <w:uiPriority w:val="99"/>
    <w:semiHidden/>
    <w:unhideWhenUsed/>
    <w:rsid w:val="00D62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ter@iter.co.i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eut\Application%20Data\Microsoft\Templates\&#1504;&#1497;&#1497;&#1512;%20&#1500;&#1493;&#1490;&#1493;%20&#1500;&#1508;&#1511;&#1505;doc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7F1B2300-2206-44AE-A34A-A19B5269B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Inspectley</Template>
  <TotalTime>0</TotalTime>
  <Pages>1</Pages>
  <Words>0</Words>
  <Characters>0</Characters>
  <Application>Inspectley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1.2.0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Inspectley report template</dc:title>
  <dc:subject/>
  <dc:creator>Inspectley</dc:creator>
  <cp:keywords/>
  <dc:description/>
  <cp:lastModifiedBy>Inspectley</cp:lastModifiedBy>
  <cp:revision>1</cp:revision>
  <dcterms:created xsi:type="dcterms:W3CDTF">2026-04-25T00:00:00Z</dcterms:created>
  <dcterms:modified xsi:type="dcterms:W3CDTF">2026-04-25T00:00:00Z</dcterms:modified>
</cp:coreProperties>
</file>