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9245" w14:textId="77777777" w:rsidR="0042384F" w:rsidRPr="00FA3CA8" w:rsidRDefault="0042384F" w:rsidP="00FA3CA8"/>
    <w:sectPr w:rsidR="0042384F" w:rsidRPr="00FA3CA8" w:rsidSect="002B0B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041" w:right="1797" w:bottom="1440" w:left="1797" w:header="170" w:footer="22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86951" w14:textId="77777777" w:rsidR="008B05C8" w:rsidRDefault="008B05C8">
      <w:r>
        <w:separator/>
      </w:r>
    </w:p>
  </w:endnote>
  <w:endnote w:type="continuationSeparator" w:id="0">
    <w:p w14:paraId="1E7EBDDB" w14:textId="77777777" w:rsidR="008B05C8" w:rsidRDefault="008B0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9382" w14:textId="77777777" w:rsidR="00937840" w:rsidRDefault="009378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15261" w14:textId="08FF86B7" w:rsidR="001F59FA" w:rsidRPr="00FA3CA8" w:rsidRDefault="0042384F" w:rsidP="001F59FA">
    <w:pPr>
      <w:pBdr>
        <w:top w:val="single" w:sz="4" w:space="1" w:color="auto"/>
      </w:pBdr>
      <w:tabs>
        <w:tab w:val="center" w:pos="4819"/>
        <w:tab w:val="right" w:pos="9071"/>
      </w:tabs>
      <w:jc w:val="center"/>
      <w:rPr>
        <w:color w:val="002060"/>
        <w:rtl/>
        <w:lang w:eastAsia="he-IL"/>
      </w:rPr>
    </w:pPr>
    <w:r>
      <w:rPr>
        <w:rFonts w:hint="cs"/>
        <w:color w:val="002060"/>
        <w:rtl/>
        <w:lang w:eastAsia="he-IL"/>
      </w:rPr>
      <w:t>כ</w:t>
    </w:r>
    <w:r w:rsidR="001F59FA" w:rsidRPr="00FA3CA8">
      <w:rPr>
        <w:rFonts w:hint="cs"/>
        <w:color w:val="002060"/>
        <w:rtl/>
        <w:lang w:eastAsia="he-IL"/>
      </w:rPr>
      <w:t>פר ויתקין, ת</w:t>
    </w:r>
    <w:r w:rsidR="001F59FA" w:rsidRPr="00FA3CA8">
      <w:rPr>
        <w:color w:val="002060"/>
        <w:rtl/>
        <w:lang w:eastAsia="he-IL"/>
      </w:rPr>
      <w:t>"</w:t>
    </w:r>
    <w:r w:rsidR="001F59FA" w:rsidRPr="00FA3CA8">
      <w:rPr>
        <w:rFonts w:hint="cs"/>
        <w:color w:val="002060"/>
        <w:rtl/>
        <w:lang w:eastAsia="he-IL"/>
      </w:rPr>
      <w:t>ד 635</w:t>
    </w:r>
    <w:r w:rsidR="001F59FA" w:rsidRPr="00FA3CA8">
      <w:rPr>
        <w:color w:val="002060"/>
        <w:rtl/>
        <w:lang w:eastAsia="he-IL"/>
      </w:rPr>
      <w:t xml:space="preserve"> מיקוד</w:t>
    </w:r>
    <w:r w:rsidR="001F59FA" w:rsidRPr="00FA3CA8">
      <w:rPr>
        <w:rFonts w:hint="cs"/>
        <w:color w:val="002060"/>
        <w:rtl/>
        <w:lang w:eastAsia="he-IL"/>
      </w:rPr>
      <w:t xml:space="preserve"> 40200 </w:t>
    </w:r>
  </w:p>
  <w:p w14:paraId="5F921373" w14:textId="40CDBE52" w:rsidR="001F59FA" w:rsidRPr="00FA3CA8" w:rsidRDefault="002C0B51" w:rsidP="001F59FA">
    <w:pPr>
      <w:pBdr>
        <w:top w:val="single" w:sz="4" w:space="1" w:color="auto"/>
      </w:pBdr>
      <w:tabs>
        <w:tab w:val="center" w:pos="4153"/>
        <w:tab w:val="right" w:pos="8306"/>
      </w:tabs>
      <w:jc w:val="center"/>
      <w:rPr>
        <w:color w:val="002060"/>
        <w:rtl/>
        <w:lang w:eastAsia="he-IL"/>
      </w:rPr>
    </w:pPr>
    <w:r>
      <w:rPr>
        <w:rFonts w:hint="cs"/>
        <w:color w:val="002060"/>
        <w:rtl/>
        <w:lang w:eastAsia="he-IL"/>
      </w:rPr>
      <w:t>אבישי 054-6222577 מייל iter@iter.co.il</w:t>
    </w:r>
  </w:p>
  <w:p w14:paraId="5A2749D3" w14:textId="0D74BF89" w:rsidR="00DD4694" w:rsidRPr="00FA3CA8" w:rsidRDefault="000F697F" w:rsidP="000F697F">
    <w:pPr>
      <w:pBdr>
        <w:top w:val="single" w:sz="4" w:space="1" w:color="auto"/>
      </w:pBdr>
      <w:tabs>
        <w:tab w:val="center" w:pos="4153"/>
        <w:tab w:val="right" w:pos="8306"/>
      </w:tabs>
      <w:rPr>
        <w:color w:val="002060"/>
        <w:rtl/>
        <w:lang w:eastAsia="he-IL"/>
      </w:rPr>
    </w:pPr>
    <w:r>
      <w:rPr>
        <w:rFonts w:hint="cs"/>
        <w:color w:val="002060"/>
        <w:rtl/>
        <w:lang w:eastAsia="he-IL"/>
      </w:rPr>
      <w:t xml:space="preserve">                              </w:t>
    </w:r>
    <w:r w:rsidR="00FA3CA8">
      <w:rPr>
        <w:rFonts w:hint="cs"/>
        <w:color w:val="002060"/>
        <w:rtl/>
        <w:lang w:eastAsia="he-IL"/>
      </w:rPr>
      <w:t xml:space="preserve">      </w:t>
    </w:r>
    <w:r w:rsidR="00A9360D">
      <w:rPr>
        <w:rFonts w:hint="cs"/>
        <w:color w:val="002060"/>
        <w:rtl/>
        <w:lang w:eastAsia="he-IL"/>
      </w:rPr>
      <w:t xml:space="preserve">    </w:t>
    </w:r>
    <w:r w:rsidR="00FA3CA8">
      <w:rPr>
        <w:rFonts w:hint="cs"/>
        <w:color w:val="002060"/>
        <w:rtl/>
        <w:lang w:eastAsia="he-IL"/>
      </w:rPr>
      <w:t xml:space="preserve"> </w:t>
    </w:r>
    <w:r w:rsidR="00DD4694" w:rsidRPr="00FA3CA8">
      <w:rPr>
        <w:rFonts w:hint="cs"/>
        <w:color w:val="002060"/>
        <w:rtl/>
        <w:lang w:eastAsia="he-IL"/>
      </w:rPr>
      <w:t>דפנה</w:t>
    </w:r>
    <w:r w:rsidR="00A057DB">
      <w:rPr>
        <w:rFonts w:hint="cs"/>
        <w:color w:val="002060"/>
        <w:rtl/>
        <w:lang w:eastAsia="he-IL"/>
      </w:rPr>
      <w:t xml:space="preserve"> </w:t>
    </w:r>
    <w:r w:rsidR="002F4C82" w:rsidRPr="00FA3CA8">
      <w:rPr>
        <w:rFonts w:hint="cs"/>
        <w:color w:val="002060"/>
        <w:rtl/>
        <w:lang w:eastAsia="he-IL"/>
      </w:rPr>
      <w:t xml:space="preserve"> </w:t>
    </w:r>
    <w:r w:rsidR="008F31DE" w:rsidRPr="00FA3CA8">
      <w:rPr>
        <w:rFonts w:hint="cs"/>
        <w:color w:val="002060"/>
        <w:rtl/>
        <w:lang w:eastAsia="he-IL"/>
      </w:rPr>
      <w:t xml:space="preserve"> </w:t>
    </w:r>
    <w:r w:rsidR="002F4C82" w:rsidRPr="00FA3CA8">
      <w:rPr>
        <w:rFonts w:hint="cs"/>
        <w:color w:val="002060"/>
        <w:rtl/>
        <w:lang w:eastAsia="he-IL"/>
      </w:rPr>
      <w:t>054-6222575</w:t>
    </w:r>
    <w:r w:rsidR="008F31DE" w:rsidRPr="00FA3CA8">
      <w:rPr>
        <w:rFonts w:hint="cs"/>
        <w:color w:val="002060"/>
        <w:rtl/>
        <w:lang w:eastAsia="he-IL"/>
      </w:rPr>
      <w:t xml:space="preserve"> משרד</w:t>
    </w:r>
    <w:r w:rsidR="00937840">
      <w:rPr>
        <w:color w:val="002060"/>
        <w:lang w:eastAsia="he-IL"/>
      </w:rPr>
      <w:t xml:space="preserve"> </w:t>
    </w:r>
    <w:r w:rsidR="008F31DE" w:rsidRPr="00FA3CA8">
      <w:rPr>
        <w:rFonts w:hint="cs"/>
        <w:color w:val="002060"/>
        <w:rtl/>
        <w:lang w:eastAsia="he-IL"/>
      </w:rPr>
      <w:t>09-8665885</w:t>
    </w:r>
    <w:r w:rsidR="00937840">
      <w:rPr>
        <w:color w:val="002060"/>
        <w:lang w:eastAsia="he-IL"/>
      </w:rPr>
      <w:t xml:space="preserve">  </w:t>
    </w:r>
    <w:r w:rsidR="008F31DE" w:rsidRPr="00FA3CA8">
      <w:rPr>
        <w:rFonts w:hint="cs"/>
        <w:color w:val="002060"/>
        <w:rtl/>
        <w:lang w:eastAsia="he-IL"/>
      </w:rPr>
      <w:t xml:space="preserve">  </w:t>
    </w:r>
  </w:p>
  <w:p w14:paraId="351FC5D8" w14:textId="77777777" w:rsidR="00D627BF" w:rsidRPr="001F59FA" w:rsidRDefault="00D627BF" w:rsidP="001F59FA">
    <w:pPr>
      <w:pBdr>
        <w:top w:val="single" w:sz="4" w:space="1" w:color="auto"/>
      </w:pBdr>
      <w:tabs>
        <w:tab w:val="center" w:pos="4153"/>
        <w:tab w:val="right" w:pos="8306"/>
      </w:tabs>
      <w:jc w:val="center"/>
      <w:rPr>
        <w:color w:val="002060"/>
        <w:sz w:val="28"/>
        <w:szCs w:val="28"/>
        <w:lang w:eastAsia="he-IL"/>
      </w:rPr>
    </w:pPr>
  </w:p>
  <w:p w14:paraId="0201162C" w14:textId="77777777" w:rsidR="0060041F" w:rsidRPr="001F59FA" w:rsidRDefault="0060041F" w:rsidP="000E7BBF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A4FC8" w14:textId="77777777" w:rsidR="00937840" w:rsidRDefault="009378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6BDDE" w14:textId="77777777" w:rsidR="008B05C8" w:rsidRDefault="008B05C8">
      <w:r>
        <w:separator/>
      </w:r>
    </w:p>
  </w:footnote>
  <w:footnote w:type="continuationSeparator" w:id="0">
    <w:p w14:paraId="1C426D00" w14:textId="77777777" w:rsidR="008B05C8" w:rsidRDefault="008B0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E79AC" w14:textId="77777777" w:rsidR="00937840" w:rsidRDefault="009378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EBF43" w14:textId="5A39B1C4" w:rsidR="0060041F" w:rsidRPr="001F59FA" w:rsidRDefault="008B05C8" w:rsidP="002C61E8">
    <w:pPr>
      <w:pStyle w:val="Header"/>
      <w:jc w:val="right"/>
      <w:rPr>
        <w:rtl/>
      </w:rPr>
    </w:pPr>
    <w:r>
      <w:rPr>
        <w:noProof/>
        <w:lang w:val="he-IL"/>
      </w:rPr>
      <w:pict w14:anchorId="6B8A3C4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alt="" style="width:118.95pt;height:118.95pt;visibility:visible;mso-wrap-style:square;mso-width-percent:0;mso-height-percent:0;mso-width-percent:0;mso-height-percent:0">
          <v:imagedata r:id="rId1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39411" w14:textId="77777777" w:rsidR="00937840" w:rsidRDefault="009378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EB9"/>
    <w:multiLevelType w:val="multilevel"/>
    <w:tmpl w:val="57E457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u w:val="single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  <w:b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u w:val="singl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u w:val="singl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u w:val="single"/>
      </w:rPr>
    </w:lvl>
  </w:abstractNum>
  <w:abstractNum w:abstractNumId="1" w15:restartNumberingAfterBreak="0">
    <w:nsid w:val="0905279F"/>
    <w:multiLevelType w:val="multilevel"/>
    <w:tmpl w:val="C4C67272"/>
    <w:lvl w:ilvl="0">
      <w:start w:val="1"/>
      <w:numFmt w:val="decimal"/>
      <w:lvlText w:val="%1"/>
      <w:lvlJc w:val="left"/>
      <w:pPr>
        <w:ind w:left="373" w:hanging="37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3" w:hanging="37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2506AD"/>
    <w:multiLevelType w:val="multilevel"/>
    <w:tmpl w:val="669AB7B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5B86197"/>
    <w:multiLevelType w:val="multilevel"/>
    <w:tmpl w:val="4F6EC4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6CE107B"/>
    <w:multiLevelType w:val="hybridMultilevel"/>
    <w:tmpl w:val="CE96EF54"/>
    <w:lvl w:ilvl="0" w:tplc="6556112A">
      <w:start w:val="1"/>
      <w:numFmt w:val="hebrew1"/>
      <w:lvlText w:val="%1."/>
      <w:lvlJc w:val="left"/>
      <w:pPr>
        <w:ind w:left="7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3" w:hanging="360"/>
      </w:pPr>
    </w:lvl>
    <w:lvl w:ilvl="2" w:tplc="0409001B" w:tentative="1">
      <w:start w:val="1"/>
      <w:numFmt w:val="lowerRoman"/>
      <w:lvlText w:val="%3."/>
      <w:lvlJc w:val="right"/>
      <w:pPr>
        <w:ind w:left="2173" w:hanging="180"/>
      </w:pPr>
    </w:lvl>
    <w:lvl w:ilvl="3" w:tplc="0409000F" w:tentative="1">
      <w:start w:val="1"/>
      <w:numFmt w:val="decimal"/>
      <w:lvlText w:val="%4."/>
      <w:lvlJc w:val="left"/>
      <w:pPr>
        <w:ind w:left="2893" w:hanging="360"/>
      </w:pPr>
    </w:lvl>
    <w:lvl w:ilvl="4" w:tplc="04090019" w:tentative="1">
      <w:start w:val="1"/>
      <w:numFmt w:val="lowerLetter"/>
      <w:lvlText w:val="%5."/>
      <w:lvlJc w:val="left"/>
      <w:pPr>
        <w:ind w:left="3613" w:hanging="360"/>
      </w:pPr>
    </w:lvl>
    <w:lvl w:ilvl="5" w:tplc="0409001B" w:tentative="1">
      <w:start w:val="1"/>
      <w:numFmt w:val="lowerRoman"/>
      <w:lvlText w:val="%6."/>
      <w:lvlJc w:val="right"/>
      <w:pPr>
        <w:ind w:left="4333" w:hanging="180"/>
      </w:pPr>
    </w:lvl>
    <w:lvl w:ilvl="6" w:tplc="0409000F" w:tentative="1">
      <w:start w:val="1"/>
      <w:numFmt w:val="decimal"/>
      <w:lvlText w:val="%7."/>
      <w:lvlJc w:val="left"/>
      <w:pPr>
        <w:ind w:left="5053" w:hanging="360"/>
      </w:pPr>
    </w:lvl>
    <w:lvl w:ilvl="7" w:tplc="04090019" w:tentative="1">
      <w:start w:val="1"/>
      <w:numFmt w:val="lowerLetter"/>
      <w:lvlText w:val="%8."/>
      <w:lvlJc w:val="left"/>
      <w:pPr>
        <w:ind w:left="5773" w:hanging="360"/>
      </w:pPr>
    </w:lvl>
    <w:lvl w:ilvl="8" w:tplc="0409001B" w:tentative="1">
      <w:start w:val="1"/>
      <w:numFmt w:val="lowerRoman"/>
      <w:lvlText w:val="%9."/>
      <w:lvlJc w:val="right"/>
      <w:pPr>
        <w:ind w:left="6493" w:hanging="180"/>
      </w:pPr>
    </w:lvl>
  </w:abstractNum>
  <w:abstractNum w:abstractNumId="5" w15:restartNumberingAfterBreak="0">
    <w:nsid w:val="1A31778B"/>
    <w:multiLevelType w:val="multilevel"/>
    <w:tmpl w:val="AD52D6D4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u w:val="single"/>
      </w:rPr>
    </w:lvl>
    <w:lvl w:ilvl="1">
      <w:start w:val="12"/>
      <w:numFmt w:val="decimal"/>
      <w:lvlText w:val="%1.%2"/>
      <w:lvlJc w:val="left"/>
      <w:pPr>
        <w:ind w:left="540" w:hanging="540"/>
      </w:pPr>
      <w:rPr>
        <w:rFonts w:hint="default"/>
        <w:u w:val="single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single"/>
      </w:rPr>
    </w:lvl>
  </w:abstractNum>
  <w:abstractNum w:abstractNumId="6" w15:restartNumberingAfterBreak="0">
    <w:nsid w:val="2CCC4C80"/>
    <w:multiLevelType w:val="hybridMultilevel"/>
    <w:tmpl w:val="170CA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D44545"/>
    <w:multiLevelType w:val="multilevel"/>
    <w:tmpl w:val="255CC7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61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40" w:hanging="1800"/>
      </w:pPr>
      <w:rPr>
        <w:rFonts w:hint="default"/>
      </w:rPr>
    </w:lvl>
  </w:abstractNum>
  <w:abstractNum w:abstractNumId="8" w15:restartNumberingAfterBreak="0">
    <w:nsid w:val="3A7D06B8"/>
    <w:multiLevelType w:val="multilevel"/>
    <w:tmpl w:val="F6DE4C8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3FAF57A1"/>
    <w:multiLevelType w:val="multilevel"/>
    <w:tmpl w:val="5E9CEC4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u w:val="single"/>
      </w:rPr>
    </w:lvl>
    <w:lvl w:ilvl="1">
      <w:start w:val="15"/>
      <w:numFmt w:val="decimal"/>
      <w:lvlText w:val="%1.%2"/>
      <w:lvlJc w:val="left"/>
      <w:pPr>
        <w:ind w:left="375" w:hanging="375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u w:val="single"/>
      </w:rPr>
    </w:lvl>
  </w:abstractNum>
  <w:abstractNum w:abstractNumId="10" w15:restartNumberingAfterBreak="0">
    <w:nsid w:val="4CFA64C2"/>
    <w:multiLevelType w:val="multilevel"/>
    <w:tmpl w:val="4D4008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2E02853"/>
    <w:multiLevelType w:val="multilevel"/>
    <w:tmpl w:val="6026FDA4"/>
    <w:lvl w:ilvl="0">
      <w:start w:val="1"/>
      <w:numFmt w:val="decimal"/>
      <w:lvlText w:val="%1"/>
      <w:lvlJc w:val="left"/>
      <w:pPr>
        <w:ind w:left="373" w:hanging="37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73"/>
      </w:pPr>
      <w:rPr>
        <w:rFonts w:hint="default"/>
        <w:lang w:val="en-US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53844870"/>
    <w:multiLevelType w:val="multilevel"/>
    <w:tmpl w:val="23749B5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3D90041"/>
    <w:multiLevelType w:val="multilevel"/>
    <w:tmpl w:val="B7C6ABA2"/>
    <w:lvl w:ilvl="0">
      <w:start w:val="1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551958A6"/>
    <w:multiLevelType w:val="multilevel"/>
    <w:tmpl w:val="BFB8AEF6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u w:val="single"/>
      </w:rPr>
    </w:lvl>
    <w:lvl w:ilvl="1">
      <w:start w:val="4"/>
      <w:numFmt w:val="decimal"/>
      <w:lvlText w:val="%1.%2"/>
      <w:lvlJc w:val="left"/>
      <w:pPr>
        <w:ind w:left="435" w:hanging="435"/>
      </w:pPr>
      <w:rPr>
        <w:rFonts w:hint="default"/>
        <w:u w:val="single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single"/>
      </w:rPr>
    </w:lvl>
  </w:abstractNum>
  <w:abstractNum w:abstractNumId="15" w15:restartNumberingAfterBreak="0">
    <w:nsid w:val="5C5C7D55"/>
    <w:multiLevelType w:val="multilevel"/>
    <w:tmpl w:val="E62CB4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5FFA3ECE"/>
    <w:multiLevelType w:val="multilevel"/>
    <w:tmpl w:val="46B06294"/>
    <w:lvl w:ilvl="0">
      <w:start w:val="1"/>
      <w:numFmt w:val="decimal"/>
      <w:lvlText w:val="%1 "/>
      <w:lvlJc w:val="left"/>
      <w:pPr>
        <w:ind w:left="196" w:firstLine="0"/>
      </w:pPr>
      <w:rPr>
        <w:rFonts w:hint="default"/>
        <w:bCs/>
        <w:iCs w:val="0"/>
        <w:color w:val="auto"/>
        <w:sz w:val="28"/>
        <w:szCs w:val="28"/>
        <w:lang w:val="en-US"/>
      </w:rPr>
    </w:lvl>
    <w:lvl w:ilvl="1">
      <w:start w:val="1"/>
      <w:numFmt w:val="hebrew1"/>
      <w:lvlText w:val="%1. %2"/>
      <w:lvlJc w:val="left"/>
      <w:pPr>
        <w:tabs>
          <w:tab w:val="num" w:pos="284"/>
        </w:tabs>
        <w:ind w:left="0" w:firstLine="0"/>
      </w:pPr>
      <w:rPr>
        <w:rFonts w:hint="default"/>
        <w:b/>
        <w:bCs/>
        <w:color w:val="auto"/>
        <w:sz w:val="20"/>
      </w:rPr>
    </w:lvl>
    <w:lvl w:ilvl="2">
      <w:start w:val="1"/>
      <w:numFmt w:val="decimal"/>
      <w:lvlText w:val="%1. %2-%3"/>
      <w:lvlJc w:val="left"/>
      <w:pPr>
        <w:tabs>
          <w:tab w:val="num" w:pos="720"/>
        </w:tabs>
        <w:ind w:left="0" w:firstLine="0"/>
      </w:pPr>
      <w:rPr>
        <w:rFonts w:hint="default"/>
        <w:sz w:val="20"/>
      </w:rPr>
    </w:lvl>
    <w:lvl w:ilvl="3">
      <w:start w:val="1"/>
      <w:numFmt w:val="decimal"/>
      <w:lvlText w:val="%1. %2-%3.%4"/>
      <w:lvlJc w:val="left"/>
      <w:pPr>
        <w:tabs>
          <w:tab w:val="num" w:pos="284"/>
        </w:tabs>
        <w:ind w:left="0" w:firstLine="0"/>
      </w:pPr>
      <w:rPr>
        <w:rFonts w:hint="default"/>
        <w:sz w:val="20"/>
      </w:rPr>
    </w:lvl>
    <w:lvl w:ilvl="4">
      <w:start w:val="1"/>
      <w:numFmt w:val="decimal"/>
      <w:lvlText w:val="%1. %2.%3.%4.%5"/>
      <w:lvlJc w:val="left"/>
      <w:pPr>
        <w:tabs>
          <w:tab w:val="num" w:pos="284"/>
        </w:tabs>
        <w:ind w:left="0" w:firstLine="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22F7AD1"/>
    <w:multiLevelType w:val="multilevel"/>
    <w:tmpl w:val="C1FA10A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u w:val="single"/>
      </w:rPr>
    </w:lvl>
    <w:lvl w:ilvl="1">
      <w:start w:val="16"/>
      <w:numFmt w:val="decimal"/>
      <w:lvlText w:val="%1.%2"/>
      <w:lvlJc w:val="left"/>
      <w:pPr>
        <w:ind w:left="375" w:hanging="37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u w:val="single"/>
      </w:rPr>
    </w:lvl>
  </w:abstractNum>
  <w:abstractNum w:abstractNumId="18" w15:restartNumberingAfterBreak="0">
    <w:nsid w:val="63981C04"/>
    <w:multiLevelType w:val="multilevel"/>
    <w:tmpl w:val="BAA4B888"/>
    <w:lvl w:ilvl="0">
      <w:start w:val="1"/>
      <w:numFmt w:val="decimal"/>
      <w:lvlText w:val="%1"/>
      <w:lvlJc w:val="left"/>
      <w:pPr>
        <w:ind w:left="373" w:hanging="373"/>
      </w:pPr>
      <w:rPr>
        <w:rFonts w:hint="default"/>
      </w:rPr>
    </w:lvl>
    <w:lvl w:ilvl="1">
      <w:start w:val="41"/>
      <w:numFmt w:val="decimal"/>
      <w:lvlText w:val="%1.%2"/>
      <w:lvlJc w:val="left"/>
      <w:pPr>
        <w:ind w:left="746" w:hanging="37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6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3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5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84" w:hanging="1800"/>
      </w:pPr>
      <w:rPr>
        <w:rFonts w:hint="default"/>
      </w:rPr>
    </w:lvl>
  </w:abstractNum>
  <w:abstractNum w:abstractNumId="19" w15:restartNumberingAfterBreak="0">
    <w:nsid w:val="67CC5C95"/>
    <w:multiLevelType w:val="multilevel"/>
    <w:tmpl w:val="7D0CB566"/>
    <w:lvl w:ilvl="0">
      <w:start w:val="1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645" w:hanging="645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6EAD27D8"/>
    <w:multiLevelType w:val="multilevel"/>
    <w:tmpl w:val="76CCE2E2"/>
    <w:lvl w:ilvl="0">
      <w:start w:val="1"/>
      <w:numFmt w:val="decimal"/>
      <w:lvlText w:val="%1"/>
      <w:lvlJc w:val="left"/>
      <w:pPr>
        <w:ind w:left="373" w:hanging="37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3" w:hanging="373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71521ECC"/>
    <w:multiLevelType w:val="multilevel"/>
    <w:tmpl w:val="0BD076F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u w:val="single"/>
      </w:rPr>
    </w:lvl>
    <w:lvl w:ilvl="1">
      <w:start w:val="5"/>
      <w:numFmt w:val="decimal"/>
      <w:lvlText w:val="%1.%2"/>
      <w:lvlJc w:val="left"/>
      <w:pPr>
        <w:ind w:left="435" w:hanging="435"/>
      </w:pPr>
      <w:rPr>
        <w:rFonts w:hint="default"/>
        <w:u w:val="single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single"/>
      </w:rPr>
    </w:lvl>
  </w:abstractNum>
  <w:abstractNum w:abstractNumId="22" w15:restartNumberingAfterBreak="0">
    <w:nsid w:val="737F2933"/>
    <w:multiLevelType w:val="hybridMultilevel"/>
    <w:tmpl w:val="C4602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1C7C09"/>
    <w:multiLevelType w:val="multilevel"/>
    <w:tmpl w:val="67C6958C"/>
    <w:lvl w:ilvl="0">
      <w:start w:val="1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7CDA17FC"/>
    <w:multiLevelType w:val="multilevel"/>
    <w:tmpl w:val="C94846FE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69114617">
    <w:abstractNumId w:val="3"/>
  </w:num>
  <w:num w:numId="2" w16cid:durableId="1729450595">
    <w:abstractNumId w:val="10"/>
  </w:num>
  <w:num w:numId="3" w16cid:durableId="1593587877">
    <w:abstractNumId w:val="1"/>
  </w:num>
  <w:num w:numId="4" w16cid:durableId="1514999094">
    <w:abstractNumId w:val="20"/>
  </w:num>
  <w:num w:numId="5" w16cid:durableId="289673787">
    <w:abstractNumId w:val="11"/>
  </w:num>
  <w:num w:numId="6" w16cid:durableId="672495381">
    <w:abstractNumId w:val="4"/>
  </w:num>
  <w:num w:numId="7" w16cid:durableId="1096436967">
    <w:abstractNumId w:val="18"/>
  </w:num>
  <w:num w:numId="8" w16cid:durableId="274599931">
    <w:abstractNumId w:val="0"/>
  </w:num>
  <w:num w:numId="9" w16cid:durableId="1425495392">
    <w:abstractNumId w:val="24"/>
  </w:num>
  <w:num w:numId="10" w16cid:durableId="26608709">
    <w:abstractNumId w:val="5"/>
  </w:num>
  <w:num w:numId="11" w16cid:durableId="1831553847">
    <w:abstractNumId w:val="19"/>
  </w:num>
  <w:num w:numId="12" w16cid:durableId="1318337438">
    <w:abstractNumId w:val="15"/>
  </w:num>
  <w:num w:numId="13" w16cid:durableId="1746563126">
    <w:abstractNumId w:val="14"/>
  </w:num>
  <w:num w:numId="14" w16cid:durableId="186411005">
    <w:abstractNumId w:val="21"/>
  </w:num>
  <w:num w:numId="15" w16cid:durableId="621807831">
    <w:abstractNumId w:val="8"/>
  </w:num>
  <w:num w:numId="16" w16cid:durableId="1490368240">
    <w:abstractNumId w:val="12"/>
  </w:num>
  <w:num w:numId="17" w16cid:durableId="1329943514">
    <w:abstractNumId w:val="2"/>
  </w:num>
  <w:num w:numId="18" w16cid:durableId="379330029">
    <w:abstractNumId w:val="17"/>
  </w:num>
  <w:num w:numId="19" w16cid:durableId="1345786049">
    <w:abstractNumId w:val="9"/>
  </w:num>
  <w:num w:numId="20" w16cid:durableId="1891379667">
    <w:abstractNumId w:val="22"/>
  </w:num>
  <w:num w:numId="21" w16cid:durableId="1223978151">
    <w:abstractNumId w:val="23"/>
  </w:num>
  <w:num w:numId="22" w16cid:durableId="2135053959">
    <w:abstractNumId w:val="13"/>
  </w:num>
  <w:num w:numId="23" w16cid:durableId="1209296059">
    <w:abstractNumId w:val="7"/>
  </w:num>
  <w:num w:numId="24" w16cid:durableId="470831544">
    <w:abstractNumId w:val="16"/>
  </w:num>
  <w:num w:numId="25" w16cid:durableId="1318343779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782F"/>
    <w:rsid w:val="00001804"/>
    <w:rsid w:val="000062DE"/>
    <w:rsid w:val="00007EAF"/>
    <w:rsid w:val="00010C2D"/>
    <w:rsid w:val="00012369"/>
    <w:rsid w:val="000212AB"/>
    <w:rsid w:val="00021C11"/>
    <w:rsid w:val="000223F4"/>
    <w:rsid w:val="000232E0"/>
    <w:rsid w:val="00031749"/>
    <w:rsid w:val="00031C03"/>
    <w:rsid w:val="00034A79"/>
    <w:rsid w:val="00037361"/>
    <w:rsid w:val="00037484"/>
    <w:rsid w:val="00040FDA"/>
    <w:rsid w:val="00041399"/>
    <w:rsid w:val="00043956"/>
    <w:rsid w:val="0004452B"/>
    <w:rsid w:val="000469CB"/>
    <w:rsid w:val="00046B45"/>
    <w:rsid w:val="00051390"/>
    <w:rsid w:val="00054728"/>
    <w:rsid w:val="00063B81"/>
    <w:rsid w:val="00064BCE"/>
    <w:rsid w:val="00064E7E"/>
    <w:rsid w:val="00065F52"/>
    <w:rsid w:val="000668FF"/>
    <w:rsid w:val="00067014"/>
    <w:rsid w:val="00067436"/>
    <w:rsid w:val="00071EFC"/>
    <w:rsid w:val="0007364A"/>
    <w:rsid w:val="00073F5B"/>
    <w:rsid w:val="0008108F"/>
    <w:rsid w:val="000818E9"/>
    <w:rsid w:val="00082556"/>
    <w:rsid w:val="000950F6"/>
    <w:rsid w:val="00097A52"/>
    <w:rsid w:val="000A2044"/>
    <w:rsid w:val="000A2550"/>
    <w:rsid w:val="000A47A5"/>
    <w:rsid w:val="000A51E1"/>
    <w:rsid w:val="000A52A6"/>
    <w:rsid w:val="000A6730"/>
    <w:rsid w:val="000A7275"/>
    <w:rsid w:val="000B1AFD"/>
    <w:rsid w:val="000B3997"/>
    <w:rsid w:val="000B58CB"/>
    <w:rsid w:val="000B63DC"/>
    <w:rsid w:val="000C0D3F"/>
    <w:rsid w:val="000C301D"/>
    <w:rsid w:val="000C33F8"/>
    <w:rsid w:val="000C35FA"/>
    <w:rsid w:val="000D0358"/>
    <w:rsid w:val="000D127E"/>
    <w:rsid w:val="000D1CD8"/>
    <w:rsid w:val="000D5100"/>
    <w:rsid w:val="000D738C"/>
    <w:rsid w:val="000D74B5"/>
    <w:rsid w:val="000E0762"/>
    <w:rsid w:val="000E0F07"/>
    <w:rsid w:val="000E295F"/>
    <w:rsid w:val="000E500E"/>
    <w:rsid w:val="000E50A8"/>
    <w:rsid w:val="000E70F3"/>
    <w:rsid w:val="000E7789"/>
    <w:rsid w:val="000E7BBF"/>
    <w:rsid w:val="000F0BB0"/>
    <w:rsid w:val="000F0D9D"/>
    <w:rsid w:val="000F1B61"/>
    <w:rsid w:val="000F4FA6"/>
    <w:rsid w:val="000F53F1"/>
    <w:rsid w:val="000F66CC"/>
    <w:rsid w:val="000F697F"/>
    <w:rsid w:val="0010506A"/>
    <w:rsid w:val="00105283"/>
    <w:rsid w:val="00106AD4"/>
    <w:rsid w:val="00106F1E"/>
    <w:rsid w:val="00107EB9"/>
    <w:rsid w:val="001113DE"/>
    <w:rsid w:val="001175E7"/>
    <w:rsid w:val="00120352"/>
    <w:rsid w:val="00126050"/>
    <w:rsid w:val="0012650E"/>
    <w:rsid w:val="00127D8B"/>
    <w:rsid w:val="00132652"/>
    <w:rsid w:val="00143DED"/>
    <w:rsid w:val="00146D6B"/>
    <w:rsid w:val="0014722F"/>
    <w:rsid w:val="00150D8F"/>
    <w:rsid w:val="00153C2E"/>
    <w:rsid w:val="001551DC"/>
    <w:rsid w:val="00155CA4"/>
    <w:rsid w:val="00156EAA"/>
    <w:rsid w:val="0015786A"/>
    <w:rsid w:val="00157B2D"/>
    <w:rsid w:val="00161330"/>
    <w:rsid w:val="00161D78"/>
    <w:rsid w:val="001642ED"/>
    <w:rsid w:val="0016533F"/>
    <w:rsid w:val="0016616E"/>
    <w:rsid w:val="001737AB"/>
    <w:rsid w:val="00173848"/>
    <w:rsid w:val="00181E33"/>
    <w:rsid w:val="00186872"/>
    <w:rsid w:val="00194F4E"/>
    <w:rsid w:val="001A0EB6"/>
    <w:rsid w:val="001A0F70"/>
    <w:rsid w:val="001A3713"/>
    <w:rsid w:val="001A3DAA"/>
    <w:rsid w:val="001A4EB9"/>
    <w:rsid w:val="001A5D22"/>
    <w:rsid w:val="001A6DDD"/>
    <w:rsid w:val="001B0B0A"/>
    <w:rsid w:val="001B422C"/>
    <w:rsid w:val="001B6506"/>
    <w:rsid w:val="001C0A37"/>
    <w:rsid w:val="001C3A44"/>
    <w:rsid w:val="001C3CFD"/>
    <w:rsid w:val="001C68B8"/>
    <w:rsid w:val="001C7443"/>
    <w:rsid w:val="001D0055"/>
    <w:rsid w:val="001D0CAC"/>
    <w:rsid w:val="001D31B5"/>
    <w:rsid w:val="001D51BA"/>
    <w:rsid w:val="001D5687"/>
    <w:rsid w:val="001D6F50"/>
    <w:rsid w:val="001E171F"/>
    <w:rsid w:val="001E6C0E"/>
    <w:rsid w:val="001F1A1D"/>
    <w:rsid w:val="001F1E97"/>
    <w:rsid w:val="001F217F"/>
    <w:rsid w:val="001F43C3"/>
    <w:rsid w:val="001F4543"/>
    <w:rsid w:val="001F4853"/>
    <w:rsid w:val="001F59FA"/>
    <w:rsid w:val="001F719F"/>
    <w:rsid w:val="002000D2"/>
    <w:rsid w:val="002025F9"/>
    <w:rsid w:val="00202DEB"/>
    <w:rsid w:val="00204238"/>
    <w:rsid w:val="002057A0"/>
    <w:rsid w:val="00206D6C"/>
    <w:rsid w:val="00207F50"/>
    <w:rsid w:val="00213D69"/>
    <w:rsid w:val="00217274"/>
    <w:rsid w:val="00222766"/>
    <w:rsid w:val="00222B2E"/>
    <w:rsid w:val="002252C5"/>
    <w:rsid w:val="0022792F"/>
    <w:rsid w:val="00227FE1"/>
    <w:rsid w:val="00230EB8"/>
    <w:rsid w:val="00232B08"/>
    <w:rsid w:val="00236EB3"/>
    <w:rsid w:val="00237057"/>
    <w:rsid w:val="00242D6A"/>
    <w:rsid w:val="0024461C"/>
    <w:rsid w:val="00245087"/>
    <w:rsid w:val="002451EA"/>
    <w:rsid w:val="002452BC"/>
    <w:rsid w:val="00246F70"/>
    <w:rsid w:val="00247E5D"/>
    <w:rsid w:val="0025014F"/>
    <w:rsid w:val="00253DA4"/>
    <w:rsid w:val="00257AF5"/>
    <w:rsid w:val="00267988"/>
    <w:rsid w:val="00267C8F"/>
    <w:rsid w:val="00274BDE"/>
    <w:rsid w:val="00277C62"/>
    <w:rsid w:val="0028110D"/>
    <w:rsid w:val="00281EF7"/>
    <w:rsid w:val="0028238A"/>
    <w:rsid w:val="00282B7E"/>
    <w:rsid w:val="00283086"/>
    <w:rsid w:val="002858A6"/>
    <w:rsid w:val="002904D1"/>
    <w:rsid w:val="00290DC8"/>
    <w:rsid w:val="0029186C"/>
    <w:rsid w:val="00291DE2"/>
    <w:rsid w:val="00293BC9"/>
    <w:rsid w:val="0029401F"/>
    <w:rsid w:val="00294C1E"/>
    <w:rsid w:val="002A42BF"/>
    <w:rsid w:val="002A4BB4"/>
    <w:rsid w:val="002A608D"/>
    <w:rsid w:val="002B0520"/>
    <w:rsid w:val="002B0BF7"/>
    <w:rsid w:val="002B0C29"/>
    <w:rsid w:val="002B41C9"/>
    <w:rsid w:val="002B6E43"/>
    <w:rsid w:val="002B72A9"/>
    <w:rsid w:val="002C0792"/>
    <w:rsid w:val="002C0B51"/>
    <w:rsid w:val="002C0BB0"/>
    <w:rsid w:val="002C1573"/>
    <w:rsid w:val="002C2D4C"/>
    <w:rsid w:val="002C3049"/>
    <w:rsid w:val="002C4A35"/>
    <w:rsid w:val="002C61E8"/>
    <w:rsid w:val="002D3D7E"/>
    <w:rsid w:val="002E1D0D"/>
    <w:rsid w:val="002E3C41"/>
    <w:rsid w:val="002E3DEB"/>
    <w:rsid w:val="002F11F7"/>
    <w:rsid w:val="002F3079"/>
    <w:rsid w:val="002F3537"/>
    <w:rsid w:val="002F4C82"/>
    <w:rsid w:val="002F7DCA"/>
    <w:rsid w:val="00301A14"/>
    <w:rsid w:val="0031213C"/>
    <w:rsid w:val="00315B41"/>
    <w:rsid w:val="00316B59"/>
    <w:rsid w:val="00323AB9"/>
    <w:rsid w:val="0032464A"/>
    <w:rsid w:val="003249DE"/>
    <w:rsid w:val="00326A09"/>
    <w:rsid w:val="00337B50"/>
    <w:rsid w:val="003400AD"/>
    <w:rsid w:val="00342509"/>
    <w:rsid w:val="003439CC"/>
    <w:rsid w:val="003443EF"/>
    <w:rsid w:val="00351E31"/>
    <w:rsid w:val="0035396F"/>
    <w:rsid w:val="0035765F"/>
    <w:rsid w:val="00362FF7"/>
    <w:rsid w:val="00363DF2"/>
    <w:rsid w:val="00364312"/>
    <w:rsid w:val="0036474A"/>
    <w:rsid w:val="00364DCA"/>
    <w:rsid w:val="00367DC6"/>
    <w:rsid w:val="00371D24"/>
    <w:rsid w:val="003726DA"/>
    <w:rsid w:val="00373B74"/>
    <w:rsid w:val="00373CE4"/>
    <w:rsid w:val="0037402C"/>
    <w:rsid w:val="003763BD"/>
    <w:rsid w:val="00377DBB"/>
    <w:rsid w:val="00377E50"/>
    <w:rsid w:val="003807AD"/>
    <w:rsid w:val="00383FB5"/>
    <w:rsid w:val="00385195"/>
    <w:rsid w:val="00386C0F"/>
    <w:rsid w:val="00390874"/>
    <w:rsid w:val="00391CCE"/>
    <w:rsid w:val="00391FB4"/>
    <w:rsid w:val="0039266A"/>
    <w:rsid w:val="0039440F"/>
    <w:rsid w:val="00394BD8"/>
    <w:rsid w:val="003956DC"/>
    <w:rsid w:val="003962A8"/>
    <w:rsid w:val="00396898"/>
    <w:rsid w:val="00397CA7"/>
    <w:rsid w:val="003A08FF"/>
    <w:rsid w:val="003A4278"/>
    <w:rsid w:val="003A4CDF"/>
    <w:rsid w:val="003B1BE3"/>
    <w:rsid w:val="003B2DC1"/>
    <w:rsid w:val="003B3198"/>
    <w:rsid w:val="003B40F1"/>
    <w:rsid w:val="003B4561"/>
    <w:rsid w:val="003B5015"/>
    <w:rsid w:val="003B561B"/>
    <w:rsid w:val="003B5B63"/>
    <w:rsid w:val="003C22D8"/>
    <w:rsid w:val="003D06A0"/>
    <w:rsid w:val="003D5608"/>
    <w:rsid w:val="003D576E"/>
    <w:rsid w:val="003D5CC5"/>
    <w:rsid w:val="003D6746"/>
    <w:rsid w:val="003E141C"/>
    <w:rsid w:val="003E2137"/>
    <w:rsid w:val="003E4FDD"/>
    <w:rsid w:val="003E5D75"/>
    <w:rsid w:val="003E76DA"/>
    <w:rsid w:val="003E7721"/>
    <w:rsid w:val="003F04B4"/>
    <w:rsid w:val="003F0AC9"/>
    <w:rsid w:val="003F1359"/>
    <w:rsid w:val="003F3E5C"/>
    <w:rsid w:val="003F49A1"/>
    <w:rsid w:val="003F5BA4"/>
    <w:rsid w:val="003F67A8"/>
    <w:rsid w:val="003F6D67"/>
    <w:rsid w:val="004034C2"/>
    <w:rsid w:val="004061B2"/>
    <w:rsid w:val="00412C45"/>
    <w:rsid w:val="00413176"/>
    <w:rsid w:val="00420110"/>
    <w:rsid w:val="00420584"/>
    <w:rsid w:val="004218E9"/>
    <w:rsid w:val="00421E22"/>
    <w:rsid w:val="0042384F"/>
    <w:rsid w:val="004253C1"/>
    <w:rsid w:val="00425B13"/>
    <w:rsid w:val="00430616"/>
    <w:rsid w:val="00431CC3"/>
    <w:rsid w:val="004345E4"/>
    <w:rsid w:val="00434777"/>
    <w:rsid w:val="004356DB"/>
    <w:rsid w:val="0043603F"/>
    <w:rsid w:val="004363AE"/>
    <w:rsid w:val="004364EF"/>
    <w:rsid w:val="00436A68"/>
    <w:rsid w:val="00437EBD"/>
    <w:rsid w:val="00437EEF"/>
    <w:rsid w:val="00440158"/>
    <w:rsid w:val="004443EE"/>
    <w:rsid w:val="00446BD5"/>
    <w:rsid w:val="00447BA2"/>
    <w:rsid w:val="004506AE"/>
    <w:rsid w:val="0045316C"/>
    <w:rsid w:val="0045534D"/>
    <w:rsid w:val="00460075"/>
    <w:rsid w:val="00461848"/>
    <w:rsid w:val="00462DA1"/>
    <w:rsid w:val="00463A8D"/>
    <w:rsid w:val="004654C7"/>
    <w:rsid w:val="0046768F"/>
    <w:rsid w:val="0047004B"/>
    <w:rsid w:val="004742D1"/>
    <w:rsid w:val="00474821"/>
    <w:rsid w:val="00477B02"/>
    <w:rsid w:val="00480028"/>
    <w:rsid w:val="00481D77"/>
    <w:rsid w:val="004828A8"/>
    <w:rsid w:val="00491BA4"/>
    <w:rsid w:val="004A01FC"/>
    <w:rsid w:val="004A0C1C"/>
    <w:rsid w:val="004A1011"/>
    <w:rsid w:val="004A4100"/>
    <w:rsid w:val="004A5AF2"/>
    <w:rsid w:val="004A6B1D"/>
    <w:rsid w:val="004A7908"/>
    <w:rsid w:val="004B1F39"/>
    <w:rsid w:val="004B2144"/>
    <w:rsid w:val="004B4913"/>
    <w:rsid w:val="004B4EAF"/>
    <w:rsid w:val="004B6018"/>
    <w:rsid w:val="004B64F3"/>
    <w:rsid w:val="004B670A"/>
    <w:rsid w:val="004B7EDF"/>
    <w:rsid w:val="004C175F"/>
    <w:rsid w:val="004C238C"/>
    <w:rsid w:val="004C36CA"/>
    <w:rsid w:val="004C3827"/>
    <w:rsid w:val="004C4B1F"/>
    <w:rsid w:val="004C7078"/>
    <w:rsid w:val="004D00A8"/>
    <w:rsid w:val="004D4975"/>
    <w:rsid w:val="004D4BE7"/>
    <w:rsid w:val="004D5008"/>
    <w:rsid w:val="004D78ED"/>
    <w:rsid w:val="004E3602"/>
    <w:rsid w:val="004E3867"/>
    <w:rsid w:val="004E3A96"/>
    <w:rsid w:val="004E3C0F"/>
    <w:rsid w:val="004E519B"/>
    <w:rsid w:val="004E6265"/>
    <w:rsid w:val="004E7C76"/>
    <w:rsid w:val="004F009C"/>
    <w:rsid w:val="004F422D"/>
    <w:rsid w:val="004F4B8C"/>
    <w:rsid w:val="004F67DB"/>
    <w:rsid w:val="004F7CA2"/>
    <w:rsid w:val="005038C9"/>
    <w:rsid w:val="00503FA9"/>
    <w:rsid w:val="005047ED"/>
    <w:rsid w:val="005073F4"/>
    <w:rsid w:val="005115CF"/>
    <w:rsid w:val="0052633D"/>
    <w:rsid w:val="005322DA"/>
    <w:rsid w:val="00533744"/>
    <w:rsid w:val="005338FF"/>
    <w:rsid w:val="00546C13"/>
    <w:rsid w:val="00550B5A"/>
    <w:rsid w:val="005515A4"/>
    <w:rsid w:val="00551767"/>
    <w:rsid w:val="005545BE"/>
    <w:rsid w:val="00560E77"/>
    <w:rsid w:val="00561636"/>
    <w:rsid w:val="00570BEF"/>
    <w:rsid w:val="00572652"/>
    <w:rsid w:val="00572E1A"/>
    <w:rsid w:val="0058079C"/>
    <w:rsid w:val="00583781"/>
    <w:rsid w:val="00584DA5"/>
    <w:rsid w:val="00586C33"/>
    <w:rsid w:val="005872C5"/>
    <w:rsid w:val="00590375"/>
    <w:rsid w:val="00590648"/>
    <w:rsid w:val="00590975"/>
    <w:rsid w:val="00591200"/>
    <w:rsid w:val="005930DA"/>
    <w:rsid w:val="0059398B"/>
    <w:rsid w:val="00595EF1"/>
    <w:rsid w:val="005966A7"/>
    <w:rsid w:val="00596B9F"/>
    <w:rsid w:val="005A031C"/>
    <w:rsid w:val="005A241F"/>
    <w:rsid w:val="005A48F4"/>
    <w:rsid w:val="005A751B"/>
    <w:rsid w:val="005A7773"/>
    <w:rsid w:val="005B4085"/>
    <w:rsid w:val="005C2256"/>
    <w:rsid w:val="005D1FE2"/>
    <w:rsid w:val="005D33D2"/>
    <w:rsid w:val="005D727B"/>
    <w:rsid w:val="005D7F53"/>
    <w:rsid w:val="005E5F14"/>
    <w:rsid w:val="005F3EFE"/>
    <w:rsid w:val="005F4816"/>
    <w:rsid w:val="005F55A9"/>
    <w:rsid w:val="005F634E"/>
    <w:rsid w:val="005F705C"/>
    <w:rsid w:val="0060041F"/>
    <w:rsid w:val="00600F70"/>
    <w:rsid w:val="00601273"/>
    <w:rsid w:val="0060226B"/>
    <w:rsid w:val="0060392F"/>
    <w:rsid w:val="006051F1"/>
    <w:rsid w:val="006100FF"/>
    <w:rsid w:val="0061297F"/>
    <w:rsid w:val="0061568F"/>
    <w:rsid w:val="006202E0"/>
    <w:rsid w:val="006214D8"/>
    <w:rsid w:val="00625126"/>
    <w:rsid w:val="00626397"/>
    <w:rsid w:val="00630C20"/>
    <w:rsid w:val="00637215"/>
    <w:rsid w:val="0064490A"/>
    <w:rsid w:val="0064749C"/>
    <w:rsid w:val="00647659"/>
    <w:rsid w:val="00650585"/>
    <w:rsid w:val="00651154"/>
    <w:rsid w:val="00656C4F"/>
    <w:rsid w:val="00657E4F"/>
    <w:rsid w:val="00657F70"/>
    <w:rsid w:val="00657F71"/>
    <w:rsid w:val="00666107"/>
    <w:rsid w:val="00670847"/>
    <w:rsid w:val="00670A4C"/>
    <w:rsid w:val="00672415"/>
    <w:rsid w:val="00677E5E"/>
    <w:rsid w:val="006805AA"/>
    <w:rsid w:val="00681BAA"/>
    <w:rsid w:val="00683D33"/>
    <w:rsid w:val="0068587D"/>
    <w:rsid w:val="00685E0E"/>
    <w:rsid w:val="00686758"/>
    <w:rsid w:val="006873E7"/>
    <w:rsid w:val="00687766"/>
    <w:rsid w:val="00687DA7"/>
    <w:rsid w:val="00692791"/>
    <w:rsid w:val="006A156F"/>
    <w:rsid w:val="006A191C"/>
    <w:rsid w:val="006A4386"/>
    <w:rsid w:val="006A70C5"/>
    <w:rsid w:val="006B0D29"/>
    <w:rsid w:val="006B1E20"/>
    <w:rsid w:val="006B2D0A"/>
    <w:rsid w:val="006B3E7D"/>
    <w:rsid w:val="006B66FF"/>
    <w:rsid w:val="006C1444"/>
    <w:rsid w:val="006C1AE4"/>
    <w:rsid w:val="006C2965"/>
    <w:rsid w:val="006C4039"/>
    <w:rsid w:val="006C56E8"/>
    <w:rsid w:val="006D1E74"/>
    <w:rsid w:val="006D40E4"/>
    <w:rsid w:val="006E0302"/>
    <w:rsid w:val="006E0D66"/>
    <w:rsid w:val="006E0E56"/>
    <w:rsid w:val="006E4AE1"/>
    <w:rsid w:val="006E60AA"/>
    <w:rsid w:val="006E65DD"/>
    <w:rsid w:val="006F0EDD"/>
    <w:rsid w:val="006F2134"/>
    <w:rsid w:val="006F2393"/>
    <w:rsid w:val="006F63D4"/>
    <w:rsid w:val="006F68DC"/>
    <w:rsid w:val="006F702C"/>
    <w:rsid w:val="00701677"/>
    <w:rsid w:val="007017FD"/>
    <w:rsid w:val="00701B1F"/>
    <w:rsid w:val="007028A7"/>
    <w:rsid w:val="007029AA"/>
    <w:rsid w:val="00702D6D"/>
    <w:rsid w:val="00703111"/>
    <w:rsid w:val="007042E5"/>
    <w:rsid w:val="007072DF"/>
    <w:rsid w:val="00710813"/>
    <w:rsid w:val="007117EB"/>
    <w:rsid w:val="00712438"/>
    <w:rsid w:val="007132BF"/>
    <w:rsid w:val="00714135"/>
    <w:rsid w:val="00715035"/>
    <w:rsid w:val="007173C4"/>
    <w:rsid w:val="00720F3F"/>
    <w:rsid w:val="00721641"/>
    <w:rsid w:val="00722565"/>
    <w:rsid w:val="00725D04"/>
    <w:rsid w:val="00731557"/>
    <w:rsid w:val="00731627"/>
    <w:rsid w:val="007331DE"/>
    <w:rsid w:val="00733CF5"/>
    <w:rsid w:val="00735321"/>
    <w:rsid w:val="00737960"/>
    <w:rsid w:val="007379F2"/>
    <w:rsid w:val="00741667"/>
    <w:rsid w:val="00744968"/>
    <w:rsid w:val="00744DA7"/>
    <w:rsid w:val="00745A45"/>
    <w:rsid w:val="00747DF0"/>
    <w:rsid w:val="007502B0"/>
    <w:rsid w:val="00751F8B"/>
    <w:rsid w:val="007520D4"/>
    <w:rsid w:val="00752D07"/>
    <w:rsid w:val="00752F01"/>
    <w:rsid w:val="007538B5"/>
    <w:rsid w:val="00756908"/>
    <w:rsid w:val="0075694E"/>
    <w:rsid w:val="00762429"/>
    <w:rsid w:val="007630A0"/>
    <w:rsid w:val="00770017"/>
    <w:rsid w:val="0077335C"/>
    <w:rsid w:val="007734E6"/>
    <w:rsid w:val="00775C85"/>
    <w:rsid w:val="0078059C"/>
    <w:rsid w:val="00783EC0"/>
    <w:rsid w:val="00783FBC"/>
    <w:rsid w:val="007869E3"/>
    <w:rsid w:val="00790674"/>
    <w:rsid w:val="007913A6"/>
    <w:rsid w:val="007915F8"/>
    <w:rsid w:val="0079344E"/>
    <w:rsid w:val="007944FA"/>
    <w:rsid w:val="00796702"/>
    <w:rsid w:val="00797BC6"/>
    <w:rsid w:val="007A0B47"/>
    <w:rsid w:val="007A28F0"/>
    <w:rsid w:val="007A2C78"/>
    <w:rsid w:val="007B11FA"/>
    <w:rsid w:val="007B5E24"/>
    <w:rsid w:val="007B7772"/>
    <w:rsid w:val="007B77CB"/>
    <w:rsid w:val="007C2B58"/>
    <w:rsid w:val="007C2BB5"/>
    <w:rsid w:val="007C323F"/>
    <w:rsid w:val="007C41E5"/>
    <w:rsid w:val="007C4DB0"/>
    <w:rsid w:val="007C5DC9"/>
    <w:rsid w:val="007C6C5E"/>
    <w:rsid w:val="007C7A3C"/>
    <w:rsid w:val="007D28F2"/>
    <w:rsid w:val="007D6D9D"/>
    <w:rsid w:val="007D7BF6"/>
    <w:rsid w:val="007E2C63"/>
    <w:rsid w:val="007E7EE6"/>
    <w:rsid w:val="007F0AA6"/>
    <w:rsid w:val="007F3CA6"/>
    <w:rsid w:val="007F4F3C"/>
    <w:rsid w:val="007F5CD7"/>
    <w:rsid w:val="00800B2D"/>
    <w:rsid w:val="00811376"/>
    <w:rsid w:val="008138DF"/>
    <w:rsid w:val="00821741"/>
    <w:rsid w:val="00821CE4"/>
    <w:rsid w:val="00822590"/>
    <w:rsid w:val="00824547"/>
    <w:rsid w:val="00824A37"/>
    <w:rsid w:val="00825AB1"/>
    <w:rsid w:val="00826117"/>
    <w:rsid w:val="00827A20"/>
    <w:rsid w:val="008320AA"/>
    <w:rsid w:val="00834C94"/>
    <w:rsid w:val="00835A97"/>
    <w:rsid w:val="00835B8B"/>
    <w:rsid w:val="0083782F"/>
    <w:rsid w:val="00841F38"/>
    <w:rsid w:val="00844E8B"/>
    <w:rsid w:val="008464FA"/>
    <w:rsid w:val="00847DDF"/>
    <w:rsid w:val="0085006A"/>
    <w:rsid w:val="008505C3"/>
    <w:rsid w:val="00852921"/>
    <w:rsid w:val="00852931"/>
    <w:rsid w:val="00857A83"/>
    <w:rsid w:val="008603C7"/>
    <w:rsid w:val="00865219"/>
    <w:rsid w:val="008662AF"/>
    <w:rsid w:val="0087018C"/>
    <w:rsid w:val="00870329"/>
    <w:rsid w:val="00870330"/>
    <w:rsid w:val="0087119B"/>
    <w:rsid w:val="00871CDB"/>
    <w:rsid w:val="00873EB6"/>
    <w:rsid w:val="0087529D"/>
    <w:rsid w:val="008773F0"/>
    <w:rsid w:val="00880030"/>
    <w:rsid w:val="00880AD6"/>
    <w:rsid w:val="00881596"/>
    <w:rsid w:val="008828A9"/>
    <w:rsid w:val="008830DD"/>
    <w:rsid w:val="008845A9"/>
    <w:rsid w:val="00885B7E"/>
    <w:rsid w:val="00886620"/>
    <w:rsid w:val="008909C9"/>
    <w:rsid w:val="00892BA6"/>
    <w:rsid w:val="00896663"/>
    <w:rsid w:val="00897329"/>
    <w:rsid w:val="008A2DBE"/>
    <w:rsid w:val="008B05C8"/>
    <w:rsid w:val="008B062E"/>
    <w:rsid w:val="008B46D4"/>
    <w:rsid w:val="008B7BBA"/>
    <w:rsid w:val="008C018F"/>
    <w:rsid w:val="008C670F"/>
    <w:rsid w:val="008D01A0"/>
    <w:rsid w:val="008D0283"/>
    <w:rsid w:val="008D057C"/>
    <w:rsid w:val="008D1814"/>
    <w:rsid w:val="008D1BE9"/>
    <w:rsid w:val="008D331A"/>
    <w:rsid w:val="008D4230"/>
    <w:rsid w:val="008D4282"/>
    <w:rsid w:val="008D478E"/>
    <w:rsid w:val="008D5EC0"/>
    <w:rsid w:val="008D65C8"/>
    <w:rsid w:val="008E00C8"/>
    <w:rsid w:val="008E4190"/>
    <w:rsid w:val="008E5347"/>
    <w:rsid w:val="008E5C47"/>
    <w:rsid w:val="008E6559"/>
    <w:rsid w:val="008E7C66"/>
    <w:rsid w:val="008F2E96"/>
    <w:rsid w:val="008F31DE"/>
    <w:rsid w:val="008F5F1F"/>
    <w:rsid w:val="00901F24"/>
    <w:rsid w:val="00901F6E"/>
    <w:rsid w:val="00903250"/>
    <w:rsid w:val="0090353A"/>
    <w:rsid w:val="00906296"/>
    <w:rsid w:val="00910ACF"/>
    <w:rsid w:val="0091100B"/>
    <w:rsid w:val="00912114"/>
    <w:rsid w:val="00913EC3"/>
    <w:rsid w:val="0091484E"/>
    <w:rsid w:val="00916796"/>
    <w:rsid w:val="0092020D"/>
    <w:rsid w:val="0092061E"/>
    <w:rsid w:val="00920EB1"/>
    <w:rsid w:val="0092160F"/>
    <w:rsid w:val="009223A4"/>
    <w:rsid w:val="0092546B"/>
    <w:rsid w:val="0093127E"/>
    <w:rsid w:val="00932216"/>
    <w:rsid w:val="00933FD9"/>
    <w:rsid w:val="00935010"/>
    <w:rsid w:val="009360C7"/>
    <w:rsid w:val="0093642F"/>
    <w:rsid w:val="00937840"/>
    <w:rsid w:val="009444B3"/>
    <w:rsid w:val="00946C26"/>
    <w:rsid w:val="009479B6"/>
    <w:rsid w:val="00947D5B"/>
    <w:rsid w:val="00950036"/>
    <w:rsid w:val="009513EE"/>
    <w:rsid w:val="00951A32"/>
    <w:rsid w:val="00952ABE"/>
    <w:rsid w:val="009571BA"/>
    <w:rsid w:val="00957874"/>
    <w:rsid w:val="00962ADE"/>
    <w:rsid w:val="009648B4"/>
    <w:rsid w:val="00966161"/>
    <w:rsid w:val="0096665B"/>
    <w:rsid w:val="00966B64"/>
    <w:rsid w:val="00967934"/>
    <w:rsid w:val="0097283F"/>
    <w:rsid w:val="0097291D"/>
    <w:rsid w:val="00975DEC"/>
    <w:rsid w:val="009778EC"/>
    <w:rsid w:val="0098030D"/>
    <w:rsid w:val="00981579"/>
    <w:rsid w:val="009818CA"/>
    <w:rsid w:val="00984EA0"/>
    <w:rsid w:val="0098653B"/>
    <w:rsid w:val="00991553"/>
    <w:rsid w:val="00991E29"/>
    <w:rsid w:val="00993AF1"/>
    <w:rsid w:val="00993E1D"/>
    <w:rsid w:val="00994B02"/>
    <w:rsid w:val="00994FBB"/>
    <w:rsid w:val="00996A22"/>
    <w:rsid w:val="009976F7"/>
    <w:rsid w:val="009A038D"/>
    <w:rsid w:val="009A0A70"/>
    <w:rsid w:val="009A0E35"/>
    <w:rsid w:val="009A15ED"/>
    <w:rsid w:val="009A243E"/>
    <w:rsid w:val="009A38BB"/>
    <w:rsid w:val="009A4D54"/>
    <w:rsid w:val="009A5076"/>
    <w:rsid w:val="009A6012"/>
    <w:rsid w:val="009A6350"/>
    <w:rsid w:val="009B66B2"/>
    <w:rsid w:val="009B6A50"/>
    <w:rsid w:val="009C1139"/>
    <w:rsid w:val="009C390E"/>
    <w:rsid w:val="009C42C8"/>
    <w:rsid w:val="009C5B21"/>
    <w:rsid w:val="009C7571"/>
    <w:rsid w:val="009D1325"/>
    <w:rsid w:val="009D4A96"/>
    <w:rsid w:val="009E04C4"/>
    <w:rsid w:val="009E67DE"/>
    <w:rsid w:val="009F0360"/>
    <w:rsid w:val="009F0C1D"/>
    <w:rsid w:val="009F2997"/>
    <w:rsid w:val="009F689D"/>
    <w:rsid w:val="009F698B"/>
    <w:rsid w:val="009F772C"/>
    <w:rsid w:val="00A057DB"/>
    <w:rsid w:val="00A05B6F"/>
    <w:rsid w:val="00A112A2"/>
    <w:rsid w:val="00A1183C"/>
    <w:rsid w:val="00A11861"/>
    <w:rsid w:val="00A13987"/>
    <w:rsid w:val="00A1402B"/>
    <w:rsid w:val="00A147BF"/>
    <w:rsid w:val="00A16278"/>
    <w:rsid w:val="00A168A5"/>
    <w:rsid w:val="00A178BA"/>
    <w:rsid w:val="00A22E05"/>
    <w:rsid w:val="00A300AB"/>
    <w:rsid w:val="00A32220"/>
    <w:rsid w:val="00A35FD4"/>
    <w:rsid w:val="00A37231"/>
    <w:rsid w:val="00A41B0C"/>
    <w:rsid w:val="00A44096"/>
    <w:rsid w:val="00A45EEA"/>
    <w:rsid w:val="00A5057D"/>
    <w:rsid w:val="00A5290A"/>
    <w:rsid w:val="00A55E01"/>
    <w:rsid w:val="00A62B7B"/>
    <w:rsid w:val="00A62E8C"/>
    <w:rsid w:val="00A71C74"/>
    <w:rsid w:val="00A734B9"/>
    <w:rsid w:val="00A74090"/>
    <w:rsid w:val="00A8401B"/>
    <w:rsid w:val="00A9032A"/>
    <w:rsid w:val="00A93228"/>
    <w:rsid w:val="00A9360D"/>
    <w:rsid w:val="00A94C4B"/>
    <w:rsid w:val="00A9558B"/>
    <w:rsid w:val="00AA15B0"/>
    <w:rsid w:val="00AA2B9B"/>
    <w:rsid w:val="00AA2E58"/>
    <w:rsid w:val="00AA539C"/>
    <w:rsid w:val="00AA59E4"/>
    <w:rsid w:val="00AA63EA"/>
    <w:rsid w:val="00AB2460"/>
    <w:rsid w:val="00AB5E27"/>
    <w:rsid w:val="00AC33E2"/>
    <w:rsid w:val="00AC47DE"/>
    <w:rsid w:val="00AC707D"/>
    <w:rsid w:val="00AD2182"/>
    <w:rsid w:val="00AD438D"/>
    <w:rsid w:val="00AE1AF1"/>
    <w:rsid w:val="00AE3356"/>
    <w:rsid w:val="00AE61FC"/>
    <w:rsid w:val="00AF2D56"/>
    <w:rsid w:val="00AF5002"/>
    <w:rsid w:val="00AF62DC"/>
    <w:rsid w:val="00AF7F04"/>
    <w:rsid w:val="00B01346"/>
    <w:rsid w:val="00B04400"/>
    <w:rsid w:val="00B1291F"/>
    <w:rsid w:val="00B12A03"/>
    <w:rsid w:val="00B170DC"/>
    <w:rsid w:val="00B23F72"/>
    <w:rsid w:val="00B242DA"/>
    <w:rsid w:val="00B316DF"/>
    <w:rsid w:val="00B32ED2"/>
    <w:rsid w:val="00B33EBA"/>
    <w:rsid w:val="00B35EB5"/>
    <w:rsid w:val="00B35EF5"/>
    <w:rsid w:val="00B36B57"/>
    <w:rsid w:val="00B3726F"/>
    <w:rsid w:val="00B438A9"/>
    <w:rsid w:val="00B43F51"/>
    <w:rsid w:val="00B51677"/>
    <w:rsid w:val="00B52A4A"/>
    <w:rsid w:val="00B52BE9"/>
    <w:rsid w:val="00B57256"/>
    <w:rsid w:val="00B57AF2"/>
    <w:rsid w:val="00B60E60"/>
    <w:rsid w:val="00B63F7E"/>
    <w:rsid w:val="00B651BC"/>
    <w:rsid w:val="00B6621F"/>
    <w:rsid w:val="00B66679"/>
    <w:rsid w:val="00B6712C"/>
    <w:rsid w:val="00B72A54"/>
    <w:rsid w:val="00B73D1E"/>
    <w:rsid w:val="00B7729A"/>
    <w:rsid w:val="00B80509"/>
    <w:rsid w:val="00B83AAF"/>
    <w:rsid w:val="00B83D80"/>
    <w:rsid w:val="00B85AF8"/>
    <w:rsid w:val="00B85F7E"/>
    <w:rsid w:val="00B90642"/>
    <w:rsid w:val="00B92322"/>
    <w:rsid w:val="00B951CF"/>
    <w:rsid w:val="00B97F3E"/>
    <w:rsid w:val="00BA0D32"/>
    <w:rsid w:val="00BA3BD3"/>
    <w:rsid w:val="00BA4407"/>
    <w:rsid w:val="00BB01D4"/>
    <w:rsid w:val="00BB152B"/>
    <w:rsid w:val="00BB4A98"/>
    <w:rsid w:val="00BC160F"/>
    <w:rsid w:val="00BC281B"/>
    <w:rsid w:val="00BC4DA3"/>
    <w:rsid w:val="00BC7C74"/>
    <w:rsid w:val="00BC7FA1"/>
    <w:rsid w:val="00BD5180"/>
    <w:rsid w:val="00BD6EDF"/>
    <w:rsid w:val="00BE2D81"/>
    <w:rsid w:val="00BE3CBF"/>
    <w:rsid w:val="00BE412A"/>
    <w:rsid w:val="00BE41C8"/>
    <w:rsid w:val="00BE43C0"/>
    <w:rsid w:val="00BE6C30"/>
    <w:rsid w:val="00BE7A98"/>
    <w:rsid w:val="00BE7DF1"/>
    <w:rsid w:val="00BF0FAF"/>
    <w:rsid w:val="00BF17E3"/>
    <w:rsid w:val="00BF2DDA"/>
    <w:rsid w:val="00BF35E9"/>
    <w:rsid w:val="00BF46DA"/>
    <w:rsid w:val="00BF5B03"/>
    <w:rsid w:val="00BF76FA"/>
    <w:rsid w:val="00BF7734"/>
    <w:rsid w:val="00C01C7B"/>
    <w:rsid w:val="00C05C36"/>
    <w:rsid w:val="00C05E39"/>
    <w:rsid w:val="00C05E96"/>
    <w:rsid w:val="00C07C48"/>
    <w:rsid w:val="00C15D39"/>
    <w:rsid w:val="00C176DA"/>
    <w:rsid w:val="00C20A93"/>
    <w:rsid w:val="00C230C1"/>
    <w:rsid w:val="00C242EF"/>
    <w:rsid w:val="00C350E8"/>
    <w:rsid w:val="00C35F66"/>
    <w:rsid w:val="00C373CD"/>
    <w:rsid w:val="00C37609"/>
    <w:rsid w:val="00C37CCC"/>
    <w:rsid w:val="00C4041A"/>
    <w:rsid w:val="00C410C8"/>
    <w:rsid w:val="00C42D23"/>
    <w:rsid w:val="00C441A0"/>
    <w:rsid w:val="00C4436D"/>
    <w:rsid w:val="00C463FA"/>
    <w:rsid w:val="00C46CFC"/>
    <w:rsid w:val="00C50C72"/>
    <w:rsid w:val="00C5103A"/>
    <w:rsid w:val="00C515F7"/>
    <w:rsid w:val="00C5293D"/>
    <w:rsid w:val="00C52A8A"/>
    <w:rsid w:val="00C54B90"/>
    <w:rsid w:val="00C55800"/>
    <w:rsid w:val="00C60D95"/>
    <w:rsid w:val="00C627C6"/>
    <w:rsid w:val="00C62966"/>
    <w:rsid w:val="00C63758"/>
    <w:rsid w:val="00C6377F"/>
    <w:rsid w:val="00C64312"/>
    <w:rsid w:val="00C673D3"/>
    <w:rsid w:val="00C7487B"/>
    <w:rsid w:val="00C77B44"/>
    <w:rsid w:val="00C808B1"/>
    <w:rsid w:val="00C81463"/>
    <w:rsid w:val="00C81D81"/>
    <w:rsid w:val="00C820B8"/>
    <w:rsid w:val="00C83670"/>
    <w:rsid w:val="00C83901"/>
    <w:rsid w:val="00C85341"/>
    <w:rsid w:val="00C859C7"/>
    <w:rsid w:val="00C90834"/>
    <w:rsid w:val="00C92D44"/>
    <w:rsid w:val="00C931E8"/>
    <w:rsid w:val="00CA04DB"/>
    <w:rsid w:val="00CA1A2A"/>
    <w:rsid w:val="00CA5AAF"/>
    <w:rsid w:val="00CA6BFC"/>
    <w:rsid w:val="00CA6C22"/>
    <w:rsid w:val="00CA7E9B"/>
    <w:rsid w:val="00CB0BE2"/>
    <w:rsid w:val="00CB1D9B"/>
    <w:rsid w:val="00CB2743"/>
    <w:rsid w:val="00CB360E"/>
    <w:rsid w:val="00CB57A2"/>
    <w:rsid w:val="00CC14E5"/>
    <w:rsid w:val="00CC25AE"/>
    <w:rsid w:val="00CC4344"/>
    <w:rsid w:val="00CC4D0B"/>
    <w:rsid w:val="00CC7F36"/>
    <w:rsid w:val="00CD0ED1"/>
    <w:rsid w:val="00CD1FB9"/>
    <w:rsid w:val="00CD2380"/>
    <w:rsid w:val="00CD476E"/>
    <w:rsid w:val="00CD4D0E"/>
    <w:rsid w:val="00CD5A80"/>
    <w:rsid w:val="00CE654E"/>
    <w:rsid w:val="00CE6C3B"/>
    <w:rsid w:val="00CE7016"/>
    <w:rsid w:val="00CE7B91"/>
    <w:rsid w:val="00CE7C33"/>
    <w:rsid w:val="00CF14D3"/>
    <w:rsid w:val="00CF260C"/>
    <w:rsid w:val="00CF302A"/>
    <w:rsid w:val="00CF370F"/>
    <w:rsid w:val="00CF405D"/>
    <w:rsid w:val="00CF54DA"/>
    <w:rsid w:val="00CF5A72"/>
    <w:rsid w:val="00D01A45"/>
    <w:rsid w:val="00D01BB4"/>
    <w:rsid w:val="00D0210C"/>
    <w:rsid w:val="00D036C3"/>
    <w:rsid w:val="00D05290"/>
    <w:rsid w:val="00D0668B"/>
    <w:rsid w:val="00D07028"/>
    <w:rsid w:val="00D11A7E"/>
    <w:rsid w:val="00D1414C"/>
    <w:rsid w:val="00D23890"/>
    <w:rsid w:val="00D23A65"/>
    <w:rsid w:val="00D246B8"/>
    <w:rsid w:val="00D25CBC"/>
    <w:rsid w:val="00D3133D"/>
    <w:rsid w:val="00D33EB0"/>
    <w:rsid w:val="00D35C2A"/>
    <w:rsid w:val="00D367C8"/>
    <w:rsid w:val="00D371CA"/>
    <w:rsid w:val="00D41C45"/>
    <w:rsid w:val="00D4273C"/>
    <w:rsid w:val="00D4380D"/>
    <w:rsid w:val="00D44D73"/>
    <w:rsid w:val="00D451CF"/>
    <w:rsid w:val="00D459DA"/>
    <w:rsid w:val="00D4697B"/>
    <w:rsid w:val="00D51EB2"/>
    <w:rsid w:val="00D52DD1"/>
    <w:rsid w:val="00D53818"/>
    <w:rsid w:val="00D627BF"/>
    <w:rsid w:val="00D638FD"/>
    <w:rsid w:val="00D64016"/>
    <w:rsid w:val="00D64F36"/>
    <w:rsid w:val="00D74B1C"/>
    <w:rsid w:val="00D74D4C"/>
    <w:rsid w:val="00D77B50"/>
    <w:rsid w:val="00D80C30"/>
    <w:rsid w:val="00D843F3"/>
    <w:rsid w:val="00D857E0"/>
    <w:rsid w:val="00D86D05"/>
    <w:rsid w:val="00D86E09"/>
    <w:rsid w:val="00D87E1B"/>
    <w:rsid w:val="00D87E6D"/>
    <w:rsid w:val="00D94D3E"/>
    <w:rsid w:val="00D954D2"/>
    <w:rsid w:val="00D955C2"/>
    <w:rsid w:val="00D95881"/>
    <w:rsid w:val="00D96C9E"/>
    <w:rsid w:val="00D9729E"/>
    <w:rsid w:val="00DA635C"/>
    <w:rsid w:val="00DA68AC"/>
    <w:rsid w:val="00DB0F00"/>
    <w:rsid w:val="00DB1DFF"/>
    <w:rsid w:val="00DB5266"/>
    <w:rsid w:val="00DB56A3"/>
    <w:rsid w:val="00DC1AB6"/>
    <w:rsid w:val="00DC3FCC"/>
    <w:rsid w:val="00DC400F"/>
    <w:rsid w:val="00DD35C2"/>
    <w:rsid w:val="00DD427A"/>
    <w:rsid w:val="00DD4383"/>
    <w:rsid w:val="00DD4694"/>
    <w:rsid w:val="00DD5C73"/>
    <w:rsid w:val="00DE1F06"/>
    <w:rsid w:val="00DE20EF"/>
    <w:rsid w:val="00DE2825"/>
    <w:rsid w:val="00DE3A58"/>
    <w:rsid w:val="00DE6994"/>
    <w:rsid w:val="00DE709D"/>
    <w:rsid w:val="00DF0229"/>
    <w:rsid w:val="00DF05B1"/>
    <w:rsid w:val="00DF1197"/>
    <w:rsid w:val="00DF52BB"/>
    <w:rsid w:val="00DF5588"/>
    <w:rsid w:val="00DF704A"/>
    <w:rsid w:val="00E03EC5"/>
    <w:rsid w:val="00E04CBC"/>
    <w:rsid w:val="00E0627A"/>
    <w:rsid w:val="00E1120A"/>
    <w:rsid w:val="00E13229"/>
    <w:rsid w:val="00E176D6"/>
    <w:rsid w:val="00E240E5"/>
    <w:rsid w:val="00E261D3"/>
    <w:rsid w:val="00E3261B"/>
    <w:rsid w:val="00E335E6"/>
    <w:rsid w:val="00E342FC"/>
    <w:rsid w:val="00E35223"/>
    <w:rsid w:val="00E356D3"/>
    <w:rsid w:val="00E36952"/>
    <w:rsid w:val="00E36A80"/>
    <w:rsid w:val="00E40503"/>
    <w:rsid w:val="00E466CE"/>
    <w:rsid w:val="00E53ADB"/>
    <w:rsid w:val="00E5415E"/>
    <w:rsid w:val="00E57E10"/>
    <w:rsid w:val="00E619E4"/>
    <w:rsid w:val="00E62217"/>
    <w:rsid w:val="00E63D46"/>
    <w:rsid w:val="00E666F1"/>
    <w:rsid w:val="00E7033C"/>
    <w:rsid w:val="00E721D8"/>
    <w:rsid w:val="00E74F34"/>
    <w:rsid w:val="00E75E2A"/>
    <w:rsid w:val="00E80FBD"/>
    <w:rsid w:val="00E81C88"/>
    <w:rsid w:val="00E81CD0"/>
    <w:rsid w:val="00E847F6"/>
    <w:rsid w:val="00E85431"/>
    <w:rsid w:val="00E901FB"/>
    <w:rsid w:val="00E90B62"/>
    <w:rsid w:val="00E96EFB"/>
    <w:rsid w:val="00E96FE1"/>
    <w:rsid w:val="00EA0BDC"/>
    <w:rsid w:val="00EA210B"/>
    <w:rsid w:val="00EA350F"/>
    <w:rsid w:val="00EA57C3"/>
    <w:rsid w:val="00EA7FEF"/>
    <w:rsid w:val="00EB2AD4"/>
    <w:rsid w:val="00EB380E"/>
    <w:rsid w:val="00EB3952"/>
    <w:rsid w:val="00EB555B"/>
    <w:rsid w:val="00EB66A1"/>
    <w:rsid w:val="00EB73C9"/>
    <w:rsid w:val="00EB7E37"/>
    <w:rsid w:val="00EC4493"/>
    <w:rsid w:val="00EC6A95"/>
    <w:rsid w:val="00ED35A3"/>
    <w:rsid w:val="00ED438E"/>
    <w:rsid w:val="00ED538B"/>
    <w:rsid w:val="00EE2301"/>
    <w:rsid w:val="00EE4529"/>
    <w:rsid w:val="00EE71CD"/>
    <w:rsid w:val="00EE77B5"/>
    <w:rsid w:val="00EF024E"/>
    <w:rsid w:val="00EF3317"/>
    <w:rsid w:val="00F01BE6"/>
    <w:rsid w:val="00F031AE"/>
    <w:rsid w:val="00F04C1C"/>
    <w:rsid w:val="00F04FA0"/>
    <w:rsid w:val="00F0586F"/>
    <w:rsid w:val="00F10B0D"/>
    <w:rsid w:val="00F125EA"/>
    <w:rsid w:val="00F135A2"/>
    <w:rsid w:val="00F14EDD"/>
    <w:rsid w:val="00F14F4D"/>
    <w:rsid w:val="00F15A5D"/>
    <w:rsid w:val="00F15F40"/>
    <w:rsid w:val="00F17D82"/>
    <w:rsid w:val="00F227A8"/>
    <w:rsid w:val="00F22911"/>
    <w:rsid w:val="00F23912"/>
    <w:rsid w:val="00F24A2B"/>
    <w:rsid w:val="00F2648A"/>
    <w:rsid w:val="00F30A07"/>
    <w:rsid w:val="00F32B9E"/>
    <w:rsid w:val="00F330E7"/>
    <w:rsid w:val="00F33425"/>
    <w:rsid w:val="00F34BE5"/>
    <w:rsid w:val="00F34C0B"/>
    <w:rsid w:val="00F374AC"/>
    <w:rsid w:val="00F37E55"/>
    <w:rsid w:val="00F44D56"/>
    <w:rsid w:val="00F47C9E"/>
    <w:rsid w:val="00F51EFB"/>
    <w:rsid w:val="00F52AB7"/>
    <w:rsid w:val="00F54F12"/>
    <w:rsid w:val="00F5505E"/>
    <w:rsid w:val="00F55A4A"/>
    <w:rsid w:val="00F57503"/>
    <w:rsid w:val="00F6219D"/>
    <w:rsid w:val="00F64BA6"/>
    <w:rsid w:val="00F70932"/>
    <w:rsid w:val="00F70A62"/>
    <w:rsid w:val="00F71287"/>
    <w:rsid w:val="00F725AB"/>
    <w:rsid w:val="00F74856"/>
    <w:rsid w:val="00F760EB"/>
    <w:rsid w:val="00F76B12"/>
    <w:rsid w:val="00F804A3"/>
    <w:rsid w:val="00F8144B"/>
    <w:rsid w:val="00F81647"/>
    <w:rsid w:val="00F846A2"/>
    <w:rsid w:val="00F85964"/>
    <w:rsid w:val="00F85F12"/>
    <w:rsid w:val="00F861C5"/>
    <w:rsid w:val="00F867D8"/>
    <w:rsid w:val="00F87B58"/>
    <w:rsid w:val="00F87E76"/>
    <w:rsid w:val="00F87F6E"/>
    <w:rsid w:val="00F93093"/>
    <w:rsid w:val="00F931B4"/>
    <w:rsid w:val="00F93B92"/>
    <w:rsid w:val="00F942FC"/>
    <w:rsid w:val="00F9444E"/>
    <w:rsid w:val="00F96186"/>
    <w:rsid w:val="00FA0750"/>
    <w:rsid w:val="00FA3CA8"/>
    <w:rsid w:val="00FB191A"/>
    <w:rsid w:val="00FB3627"/>
    <w:rsid w:val="00FB3728"/>
    <w:rsid w:val="00FB3ADD"/>
    <w:rsid w:val="00FB4C2F"/>
    <w:rsid w:val="00FB4E33"/>
    <w:rsid w:val="00FB63F5"/>
    <w:rsid w:val="00FC1AF3"/>
    <w:rsid w:val="00FC2138"/>
    <w:rsid w:val="00FC5F1C"/>
    <w:rsid w:val="00FD13DB"/>
    <w:rsid w:val="00FD1FBB"/>
    <w:rsid w:val="00FD41BC"/>
    <w:rsid w:val="00FD6E96"/>
    <w:rsid w:val="00FE0309"/>
    <w:rsid w:val="00FE0C39"/>
    <w:rsid w:val="00FE1B51"/>
    <w:rsid w:val="00FE28BC"/>
    <w:rsid w:val="00FE2E61"/>
    <w:rsid w:val="00FE6135"/>
    <w:rsid w:val="00FE6A4C"/>
    <w:rsid w:val="00FE6FF4"/>
    <w:rsid w:val="00FE74B9"/>
    <w:rsid w:val="00FE7AED"/>
    <w:rsid w:val="00FF21B5"/>
    <w:rsid w:val="00FF2D4F"/>
    <w:rsid w:val="00FF3ED4"/>
    <w:rsid w:val="00FF63AC"/>
    <w:rsid w:val="00FF71DD"/>
    <w:rsid w:val="00FF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3A56B0"/>
  <w15:chartTrackingRefBased/>
  <w15:docId w15:val="{A38B1931-B908-4FCD-BB39-41CFF785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L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rFonts w:cs="David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8543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E85431"/>
    <w:pPr>
      <w:tabs>
        <w:tab w:val="center" w:pos="4153"/>
        <w:tab w:val="right" w:pos="8306"/>
      </w:tabs>
    </w:pPr>
  </w:style>
  <w:style w:type="character" w:styleId="Hyperlink">
    <w:name w:val="Hyperlink"/>
    <w:rsid w:val="00EB66A1"/>
    <w:rPr>
      <w:color w:val="0000FF"/>
      <w:u w:val="single"/>
    </w:rPr>
  </w:style>
  <w:style w:type="table" w:styleId="TableGrid">
    <w:name w:val="Table Grid"/>
    <w:basedOn w:val="TableNormal"/>
    <w:rsid w:val="000950F6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ED538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F772C"/>
    <w:pPr>
      <w:ind w:left="720"/>
    </w:pPr>
  </w:style>
  <w:style w:type="paragraph" w:styleId="Subtitle">
    <w:name w:val="Subtitle"/>
    <w:basedOn w:val="Normal"/>
    <w:next w:val="Normal"/>
    <w:link w:val="SubtitleChar"/>
    <w:qFormat/>
    <w:rsid w:val="003E5D75"/>
    <w:pPr>
      <w:spacing w:after="60"/>
      <w:jc w:val="center"/>
      <w:outlineLvl w:val="1"/>
    </w:pPr>
    <w:rPr>
      <w:rFonts w:ascii="Calibri Light" w:hAnsi="Calibri Light" w:cs="Times New Roman"/>
    </w:rPr>
  </w:style>
  <w:style w:type="character" w:customStyle="1" w:styleId="SubtitleChar">
    <w:name w:val="Subtitle Char"/>
    <w:link w:val="Subtitle"/>
    <w:rsid w:val="003E5D75"/>
    <w:rPr>
      <w:rFonts w:ascii="Calibri Light" w:eastAsia="Times New Roman" w:hAnsi="Calibri Light" w:cs="Times New Roman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D627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eut\Application%20Data\Microsoft\Templates\&#1504;&#1497;&#1497;&#1512;%20&#1500;&#1493;&#1490;&#1493;%20&#1500;&#1508;&#1511;&#1505;doc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 2005"/>
</file>

<file path=customXml/itemProps1.xml><?xml version="1.0" encoding="utf-8"?>
<ds:datastoreItem xmlns:ds="http://schemas.openxmlformats.org/officeDocument/2006/customXml" ds:itemID="{7F1B2300-2206-44AE-A34A-A19B5269B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Settings\reut\Application Data\Microsoft\Templates\נייר לוגו לפקסdoc.dot</Template>
  <TotalTime>15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‏13 דצמבר 2006</vt:lpstr>
      <vt:lpstr>‏13 דצמבר 2006</vt:lpstr>
    </vt:vector>
  </TitlesOfParts>
  <Company>Org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‏13 דצמבר 2006</dc:title>
  <dc:subject/>
  <dc:creator>user</dc:creator>
  <cp:keywords/>
  <dc:description/>
  <cp:lastModifiedBy>avishai iter</cp:lastModifiedBy>
  <cp:revision>26</cp:revision>
  <cp:lastPrinted>2016-08-26T07:00:00Z</cp:lastPrinted>
  <dcterms:created xsi:type="dcterms:W3CDTF">2025-04-06T06:26:00Z</dcterms:created>
  <dcterms:modified xsi:type="dcterms:W3CDTF">2026-03-08T15:21:00Z</dcterms:modified>
</cp:coreProperties>
</file>